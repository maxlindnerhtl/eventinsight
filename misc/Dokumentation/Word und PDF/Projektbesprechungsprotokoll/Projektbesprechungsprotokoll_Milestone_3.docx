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4" w:type="dxa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"/>
        <w:gridCol w:w="284"/>
        <w:gridCol w:w="2438"/>
        <w:gridCol w:w="680"/>
        <w:gridCol w:w="1560"/>
        <w:gridCol w:w="397"/>
        <w:gridCol w:w="2012"/>
        <w:gridCol w:w="313"/>
        <w:gridCol w:w="1247"/>
        <w:gridCol w:w="993"/>
        <w:gridCol w:w="350"/>
      </w:tblGrid>
      <w:tr w:rsidR="00B229B0" w14:paraId="1FA06E3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600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477A13C6" w14:textId="77777777" w:rsidR="00B229B0" w:rsidRDefault="00B229B0">
            <w:pPr>
              <w:spacing w:before="24"/>
              <w:ind w:left="11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AN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155625B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b/>
                <w:color w:val="000000"/>
                <w:spacing w:val="10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ERGEBNISPROTOKOLL</w:t>
            </w:r>
          </w:p>
          <w:p w14:paraId="33AB0537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ZUR BESPRECHUNG</w:t>
            </w:r>
          </w:p>
        </w:tc>
        <w:tc>
          <w:tcPr>
            <w:tcW w:w="2553" w:type="dxa"/>
            <w:gridSpan w:val="3"/>
          </w:tcPr>
          <w:p w14:paraId="42F3E5BF" w14:textId="77777777" w:rsidR="00B229B0" w:rsidRDefault="00B229B0">
            <w:pPr>
              <w:spacing w:before="40"/>
              <w:ind w:left="113"/>
              <w:rPr>
                <w:rFonts w:ascii="Arial" w:hAnsi="Arial"/>
                <w:color w:val="000000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Eingangs-</w:t>
            </w:r>
          </w:p>
          <w:p w14:paraId="21C1B744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vermerke</w:t>
            </w:r>
          </w:p>
        </w:tc>
      </w:tr>
      <w:tr w:rsidR="00B229B0" w14:paraId="79969E6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68B1FF63" w14:textId="77777777" w:rsidR="00B229B0" w:rsidRDefault="00B229B0">
            <w:pPr>
              <w:spacing w:line="240" w:lineRule="exact"/>
              <w:ind w:left="113"/>
              <w:rPr>
                <w:rFonts w:ascii="Arial" w:hAnsi="Arial"/>
                <w:sz w:val="22"/>
              </w:rPr>
            </w:pPr>
            <w:bookmarkStart w:id="0" w:name="ZNam"/>
            <w:bookmarkEnd w:id="0"/>
            <w:r>
              <w:rPr>
                <w:rFonts w:ascii="Arial" w:hAnsi="Arial"/>
                <w:color w:val="000000"/>
                <w:sz w:val="22"/>
              </w:rPr>
              <w:t>Teilnehmer und</w:t>
            </w: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0F9F6205" w14:textId="77777777" w:rsidR="00B229B0" w:rsidRDefault="00B229B0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Veranstalter</w:t>
            </w:r>
          </w:p>
        </w:tc>
        <w:tc>
          <w:tcPr>
            <w:tcW w:w="2553" w:type="dxa"/>
            <w:gridSpan w:val="3"/>
          </w:tcPr>
          <w:p w14:paraId="70800041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5A6A479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224862CA" w14:textId="77777777" w:rsidR="00B229B0" w:rsidRDefault="00B229B0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Unterrichtete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4E0292DC" w14:textId="1A687113" w:rsidR="00B229B0" w:rsidRPr="006F4C45" w:rsidRDefault="006F4C45">
            <w:pPr>
              <w:tabs>
                <w:tab w:val="left" w:pos="1134"/>
              </w:tabs>
              <w:ind w:left="113"/>
              <w:rPr>
                <w:rFonts w:ascii="Arial" w:hAnsi="Arial"/>
                <w:sz w:val="22"/>
              </w:rPr>
            </w:pPr>
            <w:bookmarkStart w:id="1" w:name="Cursor"/>
            <w:bookmarkStart w:id="2" w:name="QNam"/>
            <w:bookmarkEnd w:id="1"/>
            <w:bookmarkEnd w:id="2"/>
            <w:r w:rsidRPr="006F4C45">
              <w:rPr>
                <w:rFonts w:ascii="Arial" w:hAnsi="Arial"/>
                <w:sz w:val="18"/>
              </w:rPr>
              <w:t>HTBLA Mössingerstraße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53C8D398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7DB21FBA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A49F9E6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3" w:name="ZAbt"/>
            <w:bookmarkEnd w:id="3"/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4304B84F" w14:textId="77777777" w:rsidR="00B229B0" w:rsidRPr="006F4C45" w:rsidRDefault="00FB7516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Protokollführer</w:t>
            </w:r>
          </w:p>
        </w:tc>
        <w:tc>
          <w:tcPr>
            <w:tcW w:w="2553" w:type="dxa"/>
            <w:gridSpan w:val="3"/>
          </w:tcPr>
          <w:p w14:paraId="271F7AAE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43B85B1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5781D74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4" w:name="ZSta"/>
            <w:bookmarkEnd w:id="4"/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5C0EC0C8" w14:textId="7246611F" w:rsidR="00B229B0" w:rsidRPr="006F4C45" w:rsidRDefault="00B90F84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5" w:name="QTel"/>
            <w:bookmarkEnd w:id="5"/>
            <w:r>
              <w:rPr>
                <w:rFonts w:ascii="Arial" w:hAnsi="Arial"/>
                <w:sz w:val="18"/>
              </w:rPr>
              <w:t>Maximilian Wolf Leopold Lindner</w:t>
            </w:r>
          </w:p>
        </w:tc>
        <w:tc>
          <w:tcPr>
            <w:tcW w:w="2553" w:type="dxa"/>
            <w:gridSpan w:val="3"/>
          </w:tcPr>
          <w:p w14:paraId="3D06AA19" w14:textId="77777777" w:rsidR="00B229B0" w:rsidRDefault="00B229B0">
            <w:pPr>
              <w:ind w:left="113"/>
              <w:rPr>
                <w:rFonts w:ascii="Arial" w:hAnsi="Arial"/>
                <w:b/>
                <w:color w:val="0000FF"/>
              </w:rPr>
            </w:pPr>
          </w:p>
        </w:tc>
      </w:tr>
      <w:tr w:rsidR="00991F5E" w:rsidRPr="00991F5E" w14:paraId="172D2C43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128AA127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6B54FFF3" w14:textId="77777777" w:rsidR="00B229B0" w:rsidRPr="006F4C45" w:rsidRDefault="00846ABE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Projektbetreuer</w:t>
            </w:r>
          </w:p>
        </w:tc>
        <w:tc>
          <w:tcPr>
            <w:tcW w:w="2553" w:type="dxa"/>
            <w:gridSpan w:val="3"/>
          </w:tcPr>
          <w:p w14:paraId="36EC029E" w14:textId="2F05DFD1" w:rsidR="00B229B0" w:rsidRPr="00991F5E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  <w:r w:rsidRPr="00991F5E">
              <w:rPr>
                <w:rFonts w:ascii="Arial" w:hAnsi="Arial"/>
                <w:sz w:val="14"/>
              </w:rPr>
              <w:t>Erstellungsdatum:</w:t>
            </w:r>
            <w:r w:rsidRPr="00991F5E">
              <w:rPr>
                <w:rFonts w:ascii="Arial" w:hAnsi="Arial"/>
                <w:sz w:val="14"/>
              </w:rPr>
              <w:tab/>
            </w:r>
            <w:bookmarkStart w:id="6" w:name="Erstellungsdatum"/>
            <w:bookmarkEnd w:id="6"/>
            <w:r w:rsidRPr="00991F5E">
              <w:rPr>
                <w:rFonts w:ascii="Arial" w:hAnsi="Arial"/>
                <w:sz w:val="14"/>
              </w:rPr>
              <w:fldChar w:fldCharType="begin"/>
            </w:r>
            <w:r w:rsidRPr="00991F5E">
              <w:rPr>
                <w:rFonts w:ascii="Arial" w:hAnsi="Arial"/>
                <w:sz w:val="14"/>
              </w:rPr>
              <w:instrText>CREATEDATE \@ yyyy-MM-dd</w:instrText>
            </w:r>
            <w:r w:rsidRPr="00991F5E">
              <w:rPr>
                <w:rFonts w:ascii="Arial" w:hAnsi="Arial"/>
                <w:sz w:val="14"/>
              </w:rPr>
              <w:fldChar w:fldCharType="separate"/>
            </w:r>
            <w:r w:rsidR="006F4C45" w:rsidRPr="00991F5E">
              <w:rPr>
                <w:rFonts w:ascii="Arial" w:hAnsi="Arial"/>
                <w:noProof/>
                <w:sz w:val="14"/>
              </w:rPr>
              <w:t>202</w:t>
            </w:r>
            <w:r w:rsidR="00DD0320">
              <w:rPr>
                <w:rFonts w:ascii="Arial" w:hAnsi="Arial"/>
                <w:noProof/>
                <w:sz w:val="14"/>
              </w:rPr>
              <w:t>5</w:t>
            </w:r>
            <w:r w:rsidR="006F4C45" w:rsidRPr="00991F5E">
              <w:rPr>
                <w:rFonts w:ascii="Arial" w:hAnsi="Arial"/>
                <w:noProof/>
                <w:sz w:val="14"/>
              </w:rPr>
              <w:t>-</w:t>
            </w:r>
            <w:r w:rsidR="0032560B">
              <w:rPr>
                <w:rFonts w:ascii="Arial" w:hAnsi="Arial"/>
                <w:noProof/>
                <w:sz w:val="14"/>
              </w:rPr>
              <w:t>1</w:t>
            </w:r>
            <w:r w:rsidR="006F4C45" w:rsidRPr="00991F5E">
              <w:rPr>
                <w:rFonts w:ascii="Arial" w:hAnsi="Arial"/>
                <w:noProof/>
                <w:sz w:val="14"/>
              </w:rPr>
              <w:t>-</w:t>
            </w:r>
            <w:r w:rsidRPr="00991F5E">
              <w:rPr>
                <w:rFonts w:ascii="Arial" w:hAnsi="Arial"/>
                <w:sz w:val="14"/>
              </w:rPr>
              <w:fldChar w:fldCharType="end"/>
            </w:r>
            <w:r w:rsidR="0032560B">
              <w:rPr>
                <w:rFonts w:ascii="Arial" w:hAnsi="Arial"/>
                <w:sz w:val="14"/>
              </w:rPr>
              <w:t>2</w:t>
            </w:r>
            <w:r w:rsidR="00DD0320">
              <w:rPr>
                <w:rFonts w:ascii="Arial" w:hAnsi="Arial"/>
                <w:sz w:val="14"/>
              </w:rPr>
              <w:t>8</w:t>
            </w:r>
          </w:p>
        </w:tc>
      </w:tr>
      <w:tr w:rsidR="00B229B0" w14:paraId="7FBA8D2D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B07B70B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205FD62" w14:textId="40778169" w:rsidR="00B229B0" w:rsidRPr="006F4C45" w:rsidRDefault="006F4C45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7" w:name="QFax"/>
            <w:bookmarkEnd w:id="7"/>
            <w:r w:rsidRPr="006F4C45">
              <w:rPr>
                <w:rFonts w:ascii="Arial" w:hAnsi="Arial"/>
                <w:sz w:val="18"/>
              </w:rPr>
              <w:t>Dipl.-Ing. Alexander Rodiga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2AD67105" w14:textId="77777777" w:rsidR="00B229B0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163ECC1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32C6F8AD" w14:textId="77777777" w:rsidR="00B229B0" w:rsidRDefault="00FB7516">
            <w:pPr>
              <w:tabs>
                <w:tab w:val="left" w:pos="3515"/>
                <w:tab w:val="left" w:pos="748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am Tag, Datum</w:t>
            </w:r>
            <w:r>
              <w:rPr>
                <w:rFonts w:ascii="Arial" w:hAnsi="Arial"/>
                <w:color w:val="000000"/>
                <w:sz w:val="14"/>
              </w:rPr>
              <w:tab/>
            </w:r>
            <w:r w:rsidR="00B229B0">
              <w:rPr>
                <w:rFonts w:ascii="Arial" w:hAnsi="Arial"/>
                <w:color w:val="000000"/>
                <w:sz w:val="14"/>
              </w:rPr>
              <w:tab/>
              <w:t>Ort/Raum</w:t>
            </w:r>
          </w:p>
        </w:tc>
      </w:tr>
      <w:tr w:rsidR="00B229B0" w14:paraId="57705FF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bottom w:val="single" w:sz="6" w:space="0" w:color="auto"/>
            </w:tcBorders>
          </w:tcPr>
          <w:p w14:paraId="0228F7B0" w14:textId="17909C71" w:rsidR="00B229B0" w:rsidRPr="006F4C45" w:rsidRDefault="006F4C45">
            <w:pPr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t xml:space="preserve">Dienstag, </w:t>
            </w:r>
            <w:r w:rsidR="0032560B">
              <w:rPr>
                <w:rFonts w:ascii="Arial" w:hAnsi="Arial"/>
                <w:sz w:val="18"/>
              </w:rPr>
              <w:t>2</w:t>
            </w:r>
            <w:r w:rsidR="00B90F84">
              <w:rPr>
                <w:rFonts w:ascii="Arial" w:hAnsi="Arial"/>
                <w:sz w:val="18"/>
              </w:rPr>
              <w:t>8</w:t>
            </w:r>
            <w:r w:rsidRPr="006F4C45">
              <w:rPr>
                <w:rFonts w:ascii="Arial" w:hAnsi="Arial"/>
                <w:sz w:val="18"/>
              </w:rPr>
              <w:t>.</w:t>
            </w:r>
            <w:r w:rsidR="00B90F84">
              <w:rPr>
                <w:rFonts w:ascii="Arial" w:hAnsi="Arial"/>
                <w:sz w:val="18"/>
              </w:rPr>
              <w:t>0</w:t>
            </w:r>
            <w:r w:rsidR="0032560B">
              <w:rPr>
                <w:rFonts w:ascii="Arial" w:hAnsi="Arial"/>
                <w:sz w:val="18"/>
              </w:rPr>
              <w:t>1</w:t>
            </w:r>
            <w:r w:rsidRPr="006F4C45">
              <w:rPr>
                <w:rFonts w:ascii="Arial" w:hAnsi="Arial"/>
                <w:sz w:val="18"/>
              </w:rPr>
              <w:t>.202</w:t>
            </w:r>
            <w:r w:rsidR="00DD0320">
              <w:rPr>
                <w:rFonts w:ascii="Arial" w:hAnsi="Arial"/>
                <w:sz w:val="18"/>
              </w:rPr>
              <w:t>5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69" w:type="dxa"/>
            <w:gridSpan w:val="3"/>
            <w:tcBorders>
              <w:bottom w:val="single" w:sz="6" w:space="0" w:color="auto"/>
            </w:tcBorders>
          </w:tcPr>
          <w:p w14:paraId="78B2C02C" w14:textId="77777777" w:rsidR="00B229B0" w:rsidRPr="006F4C45" w:rsidRDefault="00B229B0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  <w:tcBorders>
              <w:bottom w:val="single" w:sz="6" w:space="0" w:color="auto"/>
            </w:tcBorders>
          </w:tcPr>
          <w:p w14:paraId="7C8362C0" w14:textId="55D1A0DE" w:rsidR="00B229B0" w:rsidRPr="006F4C45" w:rsidRDefault="00A32497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18"/>
              </w:rPr>
              <w:t>HTL Mössingerstraße</w:t>
            </w:r>
            <w:r w:rsidR="006F4C45" w:rsidRPr="006F4C45">
              <w:rPr>
                <w:rFonts w:ascii="Arial" w:hAnsi="Arial"/>
                <w:sz w:val="18"/>
              </w:rPr>
              <w:t>/W101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</w:tr>
      <w:tr w:rsidR="00B229B0" w14:paraId="4EF5E75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0D1DE564" w14:textId="77777777" w:rsidR="00B229B0" w:rsidRDefault="00B229B0">
            <w:pPr>
              <w:spacing w:before="24" w:line="192" w:lineRule="exact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Thema</w:t>
            </w:r>
            <w:r w:rsidR="001A5B9B">
              <w:rPr>
                <w:rFonts w:ascii="Arial" w:hAnsi="Arial"/>
                <w:b/>
                <w:color w:val="000000"/>
                <w:sz w:val="18"/>
              </w:rPr>
              <w:t>:</w:t>
            </w:r>
          </w:p>
        </w:tc>
      </w:tr>
      <w:tr w:rsidR="00B229B0" w14:paraId="15ECE9FC" w14:textId="77777777" w:rsidTr="001A5B9B">
        <w:trPr>
          <w:gridBefore w:val="1"/>
          <w:gridAfter w:val="1"/>
          <w:wBefore w:w="70" w:type="dxa"/>
          <w:wAfter w:w="350" w:type="dxa"/>
          <w:cantSplit/>
          <w:trHeight w:val="904"/>
        </w:trPr>
        <w:tc>
          <w:tcPr>
            <w:tcW w:w="9924" w:type="dxa"/>
            <w:gridSpan w:val="9"/>
          </w:tcPr>
          <w:p w14:paraId="4AB82542" w14:textId="77777777" w:rsidR="00FB7516" w:rsidRPr="006F4C45" w:rsidRDefault="00B229B0">
            <w:pPr>
              <w:spacing w:line="240" w:lineRule="exact"/>
              <w:ind w:left="113" w:right="113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color w:val="0000FF"/>
                <w:sz w:val="18"/>
              </w:rPr>
              <w:tab/>
            </w:r>
            <w:r w:rsidRPr="006F4C45">
              <w:rPr>
                <w:rFonts w:ascii="Arial" w:hAnsi="Arial"/>
                <w:b/>
                <w:sz w:val="24"/>
                <w:szCs w:val="24"/>
              </w:rPr>
              <w:t>Projektstartgespräch</w:t>
            </w:r>
            <w:r w:rsidR="00FB7516" w:rsidRPr="006F4C45">
              <w:rPr>
                <w:rFonts w:ascii="Arial" w:hAnsi="Arial"/>
                <w:b/>
                <w:sz w:val="24"/>
                <w:szCs w:val="24"/>
              </w:rPr>
              <w:t xml:space="preserve"> / Projektstatusgespräch</w:t>
            </w:r>
          </w:p>
          <w:p w14:paraId="157A211B" w14:textId="77777777" w:rsidR="001A5B9B" w:rsidRPr="006F4C45" w:rsidRDefault="001A5B9B">
            <w:pPr>
              <w:spacing w:line="240" w:lineRule="exact"/>
              <w:ind w:left="113" w:right="113"/>
              <w:rPr>
                <w:rFonts w:ascii="Arial" w:hAnsi="Arial"/>
                <w:b/>
                <w:sz w:val="18"/>
              </w:rPr>
            </w:pPr>
          </w:p>
          <w:p w14:paraId="0954D145" w14:textId="0BD5B1D1" w:rsidR="00B229B0" w:rsidRPr="0084481D" w:rsidRDefault="001A5B9B" w:rsidP="00F801D1">
            <w:pPr>
              <w:tabs>
                <w:tab w:val="left" w:pos="715"/>
                <w:tab w:val="left" w:pos="1470"/>
                <w:tab w:val="left" w:pos="2835"/>
                <w:tab w:val="left" w:pos="7200"/>
              </w:tabs>
              <w:spacing w:line="240" w:lineRule="exact"/>
              <w:ind w:left="113" w:right="113"/>
              <w:rPr>
                <w:rFonts w:ascii="Arial" w:hAnsi="Arial"/>
                <w:color w:val="0000FF"/>
                <w:sz w:val="22"/>
                <w:szCs w:val="22"/>
              </w:rPr>
            </w:pPr>
            <w:r w:rsidRPr="006F4C45">
              <w:rPr>
                <w:rFonts w:ascii="Arial" w:hAnsi="Arial"/>
                <w:sz w:val="18"/>
              </w:rPr>
              <w:tab/>
            </w:r>
            <w:r w:rsidRPr="006F4C45">
              <w:rPr>
                <w:rFonts w:ascii="Arial" w:hAnsi="Arial"/>
                <w:sz w:val="22"/>
                <w:szCs w:val="22"/>
              </w:rPr>
              <w:t>Projektname:</w:t>
            </w:r>
            <w:r w:rsidR="006F4C45" w:rsidRPr="006F4C45">
              <w:rPr>
                <w:rFonts w:ascii="Arial" w:hAnsi="Arial"/>
                <w:sz w:val="22"/>
                <w:szCs w:val="22"/>
              </w:rPr>
              <w:t xml:space="preserve"> </w:t>
            </w:r>
            <w:proofErr w:type="spellStart"/>
            <w:r w:rsidR="006F4C45" w:rsidRPr="006F4C45">
              <w:rPr>
                <w:rFonts w:ascii="Arial" w:hAnsi="Arial"/>
                <w:sz w:val="22"/>
                <w:szCs w:val="22"/>
              </w:rPr>
              <w:t>EventInsight</w:t>
            </w:r>
            <w:proofErr w:type="spellEnd"/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begin"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instrText>QUOTE</w:instrText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end"/>
            </w:r>
          </w:p>
        </w:tc>
      </w:tr>
      <w:tr w:rsidR="00B229B0" w14:paraId="1BCEF49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496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1894" w14:textId="77777777" w:rsidR="00B229B0" w:rsidRDefault="00B229B0">
            <w:pPr>
              <w:spacing w:line="240" w:lineRule="exac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Teilnehmer (alphabetisch)</w:t>
            </w:r>
          </w:p>
        </w:tc>
        <w:tc>
          <w:tcPr>
            <w:tcW w:w="496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F90A9CC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Unterrichtete (alphabetisch)</w:t>
            </w:r>
          </w:p>
        </w:tc>
      </w:tr>
      <w:tr w:rsidR="00B229B0" w14:paraId="36C1EC96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2722" w:type="dxa"/>
            <w:gridSpan w:val="2"/>
            <w:tcBorders>
              <w:top w:val="single" w:sz="6" w:space="0" w:color="auto"/>
            </w:tcBorders>
          </w:tcPr>
          <w:p w14:paraId="6D8B0E76" w14:textId="77777777" w:rsidR="00B229B0" w:rsidRDefault="00B229B0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0AB6C67F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  <w:tc>
          <w:tcPr>
            <w:tcW w:w="2722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20E9B2E8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40812DAC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</w:tr>
      <w:tr w:rsidR="0032560B" w14:paraId="567A09C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489E0CCF" w14:textId="77777777" w:rsidR="0032560B" w:rsidRPr="006F4C45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Hr.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25E44A0" w14:textId="2E239F42" w:rsidR="0032560B" w:rsidRPr="006F4C45" w:rsidRDefault="0032560B" w:rsidP="0032560B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Lukas Sumann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57BAFC1" w14:textId="22A018E2" w:rsidR="0032560B" w:rsidRPr="006F4C45" w:rsidRDefault="00DD0320" w:rsidP="0032560B">
            <w:pPr>
              <w:pBdr>
                <w:right w:val="single" w:sz="6" w:space="1" w:color="auto"/>
              </w:pBd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32560B" w:rsidRPr="006F4C45">
              <w:rPr>
                <w:rFonts w:ascii="Arial" w:hAnsi="Arial"/>
                <w:sz w:val="18"/>
              </w:rPr>
              <w:fldChar w:fldCharType="begin"/>
            </w:r>
            <w:r w:rsidR="0032560B" w:rsidRPr="006F4C45">
              <w:rPr>
                <w:rFonts w:ascii="Arial" w:hAnsi="Arial"/>
                <w:sz w:val="18"/>
              </w:rPr>
              <w:instrText>QUOTE</w:instrText>
            </w:r>
            <w:r w:rsidR="0032560B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5123BE2" w14:textId="34F36AC0" w:rsidR="0032560B" w:rsidRDefault="0032560B" w:rsidP="0032560B">
            <w:pPr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Hr.</w:t>
            </w:r>
            <w:r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77900C7D" w14:textId="4BE27E4C" w:rsidR="0032560B" w:rsidRDefault="00DD0320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Alexander Rodiga</w: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6C3C0ADF" w14:textId="79BCFBF2" w:rsidR="0032560B" w:rsidRDefault="00DD0320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W101</w: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081739D1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22D58EAE" w14:textId="191857E7" w:rsidR="0032560B" w:rsidRPr="006F4C45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Hr.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5CF60F4" w14:textId="360EC698" w:rsidR="0032560B" w:rsidRPr="006F4C45" w:rsidRDefault="0032560B" w:rsidP="0032560B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Maximilian Lindner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FC7763D" w14:textId="3E54F4A3" w:rsidR="0032560B" w:rsidRPr="006F4C45" w:rsidRDefault="00DD0320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32560B" w:rsidRPr="006F4C45">
              <w:rPr>
                <w:rFonts w:ascii="Arial" w:hAnsi="Arial"/>
                <w:sz w:val="18"/>
              </w:rPr>
              <w:fldChar w:fldCharType="begin"/>
            </w:r>
            <w:r w:rsidR="0032560B" w:rsidRPr="006F4C45">
              <w:rPr>
                <w:rFonts w:ascii="Arial" w:hAnsi="Arial"/>
                <w:sz w:val="18"/>
              </w:rPr>
              <w:instrText>QUOTE</w:instrText>
            </w:r>
            <w:r w:rsidR="0032560B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20FD6E8" w14:textId="0B544AC8" w:rsidR="0032560B" w:rsidRDefault="0032560B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Hr.</w:t>
            </w:r>
            <w:r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4B44678" w14:textId="33ED0E92" w:rsidR="0032560B" w:rsidRDefault="00DD0320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Herwig</w:t>
            </w:r>
            <w:r w:rsidR="0032560B" w:rsidRPr="00DD0320">
              <w:rPr>
                <w:rFonts w:ascii="Arial" w:hAnsi="Arial"/>
                <w:color w:val="0000FF"/>
                <w:sz w:val="18"/>
              </w:rPr>
              <w:t xml:space="preserve"> </w:t>
            </w:r>
            <w:r w:rsidRPr="00DD0320">
              <w:rPr>
                <w:rFonts w:ascii="Arial" w:hAnsi="Arial"/>
                <w:color w:val="0000FF"/>
                <w:sz w:val="18"/>
              </w:rPr>
              <w:t>Guggi</w: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13002850" w14:textId="148D5615" w:rsidR="0032560B" w:rsidRDefault="00DD0320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 w:rsidRPr="00DD0320">
              <w:rPr>
                <w:rFonts w:ascii="Arial" w:hAnsi="Arial"/>
                <w:color w:val="0000FF"/>
                <w:sz w:val="18"/>
              </w:rPr>
              <w:t>W101</w: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 w:rsidRPr="00DD032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 w:rsidRPr="00DD032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732364EF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7E11B59A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0870DB5F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6C9C79E4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49FD0A60" w14:textId="1E540541" w:rsidR="0032560B" w:rsidRDefault="00DD0320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Hr. Harald</w: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B83EA1B" w14:textId="3A64741C" w:rsidR="0032560B" w:rsidRDefault="00DD0320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Harald Grünanger</w: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32560B">
              <w:rPr>
                <w:rFonts w:ascii="Arial" w:hAnsi="Arial"/>
                <w:color w:val="0000FF"/>
                <w:sz w:val="18"/>
              </w:rPr>
              <w:instrText>QUOTE</w:instrText>
            </w:r>
            <w:r w:rsidR="0032560B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5EB8D07E" w14:textId="6EB9C550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  <w:r w:rsidR="00DD0320">
              <w:rPr>
                <w:rFonts w:ascii="Arial" w:hAnsi="Arial"/>
                <w:color w:val="0000FF"/>
                <w:sz w:val="18"/>
              </w:rPr>
              <w:t>W101</w:t>
            </w:r>
          </w:p>
        </w:tc>
      </w:tr>
      <w:tr w:rsidR="0032560B" w14:paraId="3E5D244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  <w:tcBorders>
              <w:bottom w:val="single" w:sz="6" w:space="0" w:color="auto"/>
            </w:tcBorders>
          </w:tcPr>
          <w:p w14:paraId="2FE42BFF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  <w:tcBorders>
              <w:bottom w:val="single" w:sz="6" w:space="0" w:color="auto"/>
            </w:tcBorders>
          </w:tcPr>
          <w:p w14:paraId="5F78A330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2194234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  <w:tcBorders>
              <w:bottom w:val="single" w:sz="6" w:space="0" w:color="auto"/>
            </w:tcBorders>
          </w:tcPr>
          <w:p w14:paraId="0E0D8F99" w14:textId="77777777" w:rsidR="0032560B" w:rsidRDefault="0032560B" w:rsidP="0032560B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  <w:tcBorders>
              <w:bottom w:val="single" w:sz="6" w:space="0" w:color="auto"/>
            </w:tcBorders>
          </w:tcPr>
          <w:p w14:paraId="394A97BB" w14:textId="77777777" w:rsidR="0032560B" w:rsidRDefault="0032560B" w:rsidP="0032560B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</w:tcBorders>
          </w:tcPr>
          <w:p w14:paraId="7DABAEC8" w14:textId="77777777" w:rsidR="0032560B" w:rsidRDefault="0032560B" w:rsidP="0032560B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32560B" w14:paraId="5573AD16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164631FB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1DF830C5" w14:textId="77777777" w:rsidR="0032560B" w:rsidRDefault="0032560B" w:rsidP="0032560B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Erledigung</w:t>
            </w:r>
            <w:r>
              <w:rPr>
                <w:rFonts w:ascii="Arial" w:hAnsi="Arial"/>
                <w:b/>
                <w:color w:val="000000"/>
                <w:sz w:val="18"/>
              </w:rPr>
              <w:br/>
              <w:t>von, Termin</w:t>
            </w:r>
          </w:p>
        </w:tc>
      </w:tr>
      <w:tr w:rsidR="0032560B" w:rsidRPr="00DD0320" w14:paraId="76FFFED8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64DFBD0F" w14:textId="7664C249" w:rsidR="0032560B" w:rsidRPr="00DD0320" w:rsidRDefault="0032560B" w:rsidP="0032560B">
            <w:pPr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</w:pPr>
          </w:p>
          <w:p w14:paraId="127E628F" w14:textId="59B612DC" w:rsidR="0032560B" w:rsidRPr="00DD0320" w:rsidRDefault="0032560B" w:rsidP="0032560B">
            <w:pPr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  <w:t>Lukas Sumann:</w:t>
            </w:r>
          </w:p>
          <w:p w14:paraId="51C415AF" w14:textId="0E167986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Hauptaufgabe: User</w:t>
            </w:r>
            <w:r w:rsidR="004A00BF"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 I</w:t>
            </w: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nterface und </w:t>
            </w:r>
            <w:r w:rsidR="004A00BF"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Live-Karte</w:t>
            </w:r>
          </w:p>
          <w:p w14:paraId="60801646" w14:textId="2CE36694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</w:p>
          <w:p w14:paraId="2AE30BDE" w14:textId="50D38707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u w:val="single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Ergebnisse:</w:t>
            </w:r>
          </w:p>
          <w:p w14:paraId="7E804AB0" w14:textId="4BB18784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Überarbeitetes Design der Ergebnistabelle für verbesserte Optik und Usability.</w:t>
            </w:r>
          </w:p>
          <w:p w14:paraId="1ABE2F69" w14:textId="40FBF237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Ergebnisse jetzt kategorisiert nach Geschlecht (männlich und weiblich).</w:t>
            </w:r>
          </w:p>
          <w:p w14:paraId="0D2D9129" w14:textId="1B46AD70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Implementierung von Such- und Sortierfunktionen in der Tabelle.</w:t>
            </w:r>
          </w:p>
          <w:p w14:paraId="3AB3C1B2" w14:textId="3B2718F7" w:rsidR="0032560B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Möglichkeit, TeilnehmerInnen für die Live-Karte auszuwählen, inkl. Suchleiste.</w:t>
            </w:r>
          </w:p>
          <w:p w14:paraId="65F59A4A" w14:textId="014A8D50" w:rsidR="00910512" w:rsidRPr="00DD0320" w:rsidRDefault="00910512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Ausgewählte TeilnehmerInnen werden anschließend auf der Live-Karte angezeigt.</w:t>
            </w:r>
          </w:p>
          <w:p w14:paraId="6351E7D1" w14:textId="77777777" w:rsidR="004A00BF" w:rsidRPr="00DD0320" w:rsidRDefault="004A00BF" w:rsidP="004A00BF">
            <w:pPr>
              <w:pStyle w:val="Listenabsatz"/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</w:p>
          <w:p w14:paraId="6A80BB9B" w14:textId="0CB9E721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u w:val="single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Offene Punkte</w:t>
            </w:r>
            <w:r w:rsidR="004A00BF"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:</w:t>
            </w:r>
          </w:p>
          <w:p w14:paraId="0DEBA3DC" w14:textId="6B6FEA8A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Implementierung der Tracking-Funktion: Nutzung von API-Daten zur Berechnung und Anzeige der Teilnehmer*Innenpositionen in Echtzeit.</w:t>
            </w:r>
          </w:p>
          <w:p w14:paraId="23F9E672" w14:textId="3F85B2A9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Echtzeit-Updates der Teilnehmer*Innenpositionen.</w:t>
            </w:r>
          </w:p>
          <w:p w14:paraId="450A793F" w14:textId="0C59DE0D" w:rsidR="004A00BF" w:rsidRPr="00DD0320" w:rsidRDefault="004A00BF" w:rsidP="004A00BF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Automatische Entfernung der TeilnehmerInnen von der Live-Karte nach</w:t>
            </w:r>
            <w:r w:rsidR="0039603D" w:rsidRPr="00DD0320">
              <w:rPr>
                <w:rFonts w:ascii="Arial" w:hAnsi="Arial"/>
                <w:color w:val="000000"/>
                <w:sz w:val="18"/>
                <w:szCs w:val="16"/>
              </w:rPr>
              <w:t xml:space="preserve"> beenden des Rennens</w:t>
            </w: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.</w:t>
            </w:r>
          </w:p>
          <w:p w14:paraId="6588F05B" w14:textId="59DA9186" w:rsidR="00DB63AF" w:rsidRPr="00DD0320" w:rsidRDefault="004A00BF" w:rsidP="0032560B">
            <w:pPr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</w:rPr>
              <w:t>Anzeige des Höhenprofils der Strecke unterhalb der Live-Karte.</w:t>
            </w:r>
          </w:p>
          <w:p w14:paraId="2069360B" w14:textId="77777777" w:rsidR="00DD0320" w:rsidRDefault="00DD0320" w:rsidP="0032560B">
            <w:pPr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</w:pPr>
          </w:p>
          <w:p w14:paraId="78DD2503" w14:textId="77777777" w:rsidR="00DD0320" w:rsidRDefault="00DD0320" w:rsidP="0032560B">
            <w:pPr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</w:pPr>
          </w:p>
          <w:p w14:paraId="021C7C50" w14:textId="61E16EEC" w:rsidR="0032560B" w:rsidRPr="00DD0320" w:rsidRDefault="0032560B" w:rsidP="0032560B">
            <w:pPr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</w:pPr>
            <w:r w:rsidRPr="00DD0320">
              <w:rPr>
                <w:rFonts w:ascii="Arial" w:hAnsi="Arial"/>
                <w:b/>
                <w:bCs/>
                <w:color w:val="000000"/>
                <w:sz w:val="18"/>
                <w:szCs w:val="16"/>
              </w:rPr>
              <w:t>Maximilian Lindner:</w:t>
            </w:r>
          </w:p>
          <w:p w14:paraId="19D9BFC3" w14:textId="45686E6D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Hauptaufgabe: Admin</w:t>
            </w:r>
            <w:r w:rsidR="004A00BF"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 I</w:t>
            </w: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nterface und </w:t>
            </w:r>
            <w:proofErr w:type="gramStart"/>
            <w:r w:rsidR="004A00BF"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Backend</w:t>
            </w:r>
            <w:proofErr w:type="gramEnd"/>
          </w:p>
          <w:p w14:paraId="519E663F" w14:textId="77777777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</w:p>
          <w:p w14:paraId="44C55787" w14:textId="77777777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u w:val="single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Ergebnisse:</w:t>
            </w:r>
          </w:p>
          <w:p w14:paraId="78D1D4C3" w14:textId="77777777" w:rsidR="00DB63AF" w:rsidRPr="00DD0320" w:rsidRDefault="00DB63AF" w:rsidP="00DB63A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Admin-Login-Portal mit persistentem Login (Token-basiert, Speicherung von Benutzerdaten in </w:t>
            </w:r>
            <w:proofErr w:type="spellStart"/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Local</w:t>
            </w:r>
            <w:proofErr w:type="spellEnd"/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 xml:space="preserve"> Storage).</w:t>
            </w:r>
          </w:p>
          <w:p w14:paraId="24DC291D" w14:textId="77777777" w:rsidR="00DB63AF" w:rsidRPr="00DD0320" w:rsidRDefault="00DB63AF" w:rsidP="00DB63A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Prototyp für ein Sponsorship-Tool: Hochladen von Bildern und Anzeige der Inhalte auf der Event-Startseite.</w:t>
            </w:r>
          </w:p>
          <w:p w14:paraId="2D220325" w14:textId="77777777" w:rsidR="00DB63AF" w:rsidRPr="00DD0320" w:rsidRDefault="00DB63AF" w:rsidP="00DB63A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Suchfunktion für Events auf der Landingpage, die BenutzerInnen und Admins differenziert anzeigt (Admins können nur zugewiesene Events verwalten).</w:t>
            </w:r>
          </w:p>
          <w:p w14:paraId="7C86B6FA" w14:textId="2D7C7F57" w:rsidR="005007E0" w:rsidRPr="00DD0320" w:rsidRDefault="00DB63AF" w:rsidP="00DB63A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Sicherheitsoptimierte Routen und verbessertes Design.</w:t>
            </w:r>
          </w:p>
          <w:p w14:paraId="112C3EA7" w14:textId="77777777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</w:p>
          <w:p w14:paraId="773F82C5" w14:textId="52E4841A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  <w:u w:val="single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Offene Punkte</w:t>
            </w:r>
            <w:r w:rsidR="004A00BF" w:rsidRPr="00DD0320">
              <w:rPr>
                <w:rFonts w:ascii="Arial" w:hAnsi="Arial"/>
                <w:color w:val="000000"/>
                <w:sz w:val="18"/>
                <w:szCs w:val="16"/>
                <w:u w:val="single"/>
              </w:rPr>
              <w:t>:</w:t>
            </w:r>
          </w:p>
          <w:p w14:paraId="2F555F69" w14:textId="074B6A7F" w:rsidR="00DF3CC2" w:rsidRPr="00DD0320" w:rsidRDefault="00DF3CC2" w:rsidP="00DF3CC2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Verbesserung der Routen-Sicherheit</w:t>
            </w:r>
          </w:p>
          <w:p w14:paraId="40A47DD8" w14:textId="6758B1E5" w:rsidR="00DF3CC2" w:rsidRPr="00DD0320" w:rsidRDefault="00DF3CC2" w:rsidP="00DF3CC2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Tool zur manuellen und automatischen Eingabe von Event-Informationen für Admins.</w:t>
            </w:r>
          </w:p>
          <w:p w14:paraId="48CD75EF" w14:textId="4DDF07DF" w:rsidR="0032560B" w:rsidRPr="00DD0320" w:rsidRDefault="00DF3CC2" w:rsidP="00DF3CC2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18"/>
                <w:szCs w:val="16"/>
                <w:lang w:val="de-AT"/>
              </w:rPr>
            </w:pPr>
            <w:r w:rsidRPr="00DD0320">
              <w:rPr>
                <w:rFonts w:ascii="Arial" w:hAnsi="Arial"/>
                <w:color w:val="000000"/>
                <w:sz w:val="18"/>
                <w:szCs w:val="16"/>
                <w:lang w:val="de-AT"/>
              </w:rPr>
              <w:t>Optimierung des Sponsorship-Tools: Einheitliche Sponsor*Innenbilder, bessere Platzierung und Sichtbarkeit auf allen Eventseiten.</w:t>
            </w:r>
          </w:p>
          <w:p w14:paraId="029A116C" w14:textId="77777777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</w:rPr>
            </w:pPr>
          </w:p>
          <w:p w14:paraId="62D1A9B8" w14:textId="2AB230CC" w:rsidR="0032560B" w:rsidRPr="00DD0320" w:rsidRDefault="0032560B" w:rsidP="0032560B">
            <w:pPr>
              <w:rPr>
                <w:rFonts w:ascii="Arial" w:hAnsi="Arial"/>
                <w:color w:val="000000"/>
                <w:sz w:val="18"/>
                <w:szCs w:val="16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2068DB2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71AB27F3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4E28808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2D685A5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7AD1C7EE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5CEFF01F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7BDBAD0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3588CDBD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5C49A57F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105EF12D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556FE6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1569771A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A0AEC34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60142C81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0FC31C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660D40E7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57FD9ED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34D82FA4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64A8788C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E258820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70E3F15D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73AF7066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C77DD63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D74DAD6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56FBFC3D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1C08885A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E63B685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25DCD48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03990925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1007695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  <w:p w14:paraId="29D1F711" w14:textId="77777777" w:rsidR="0032560B" w:rsidRPr="00DD0320" w:rsidRDefault="0032560B" w:rsidP="0032560B">
            <w:pPr>
              <w:rPr>
                <w:rFonts w:ascii="Arial" w:hAnsi="Arial"/>
                <w:b/>
                <w:color w:val="000000"/>
                <w:sz w:val="14"/>
                <w:szCs w:val="16"/>
              </w:rPr>
            </w:pPr>
          </w:p>
        </w:tc>
      </w:tr>
    </w:tbl>
    <w:p w14:paraId="4D12AC09" w14:textId="3906DFB5" w:rsidR="00C948EB" w:rsidRPr="00DD0320" w:rsidRDefault="004A00BF">
      <w:pPr>
        <w:rPr>
          <w:rFonts w:ascii="Arial" w:hAnsi="Arial"/>
          <w:color w:val="000000"/>
          <w:sz w:val="18"/>
          <w:szCs w:val="16"/>
        </w:rPr>
      </w:pPr>
      <w:r w:rsidRPr="00DD0320">
        <w:rPr>
          <w:rFonts w:ascii="Arial" w:hAnsi="Arial"/>
          <w:color w:val="000000"/>
          <w:sz w:val="18"/>
          <w:szCs w:val="16"/>
        </w:rPr>
        <w:t>28.01.2025</w:t>
      </w:r>
      <w:r w:rsidR="00C948EB" w:rsidRPr="00DD0320">
        <w:rPr>
          <w:rFonts w:ascii="Arial" w:hAnsi="Arial"/>
          <w:color w:val="000000"/>
          <w:sz w:val="18"/>
          <w:szCs w:val="16"/>
        </w:rPr>
        <w:t xml:space="preserve"> </w:t>
      </w:r>
      <w:r w:rsidR="00C948EB" w:rsidRPr="00DD0320">
        <w:rPr>
          <w:rFonts w:ascii="Arial" w:hAnsi="Arial"/>
          <w:color w:val="000000"/>
          <w:sz w:val="18"/>
          <w:szCs w:val="16"/>
        </w:rPr>
        <w:tab/>
      </w:r>
      <w:r w:rsidRPr="00DD0320">
        <w:rPr>
          <w:rFonts w:ascii="Arial" w:hAnsi="Arial"/>
          <w:color w:val="000000"/>
          <w:sz w:val="18"/>
          <w:szCs w:val="16"/>
        </w:rPr>
        <w:t>Maximilian Lindner</w:t>
      </w:r>
    </w:p>
    <w:sectPr w:rsidR="00C948EB" w:rsidRPr="00DD0320">
      <w:footerReference w:type="default" r:id="rId10"/>
      <w:headerReference w:type="first" r:id="rId11"/>
      <w:footerReference w:type="first" r:id="rId12"/>
      <w:pgSz w:w="11907" w:h="16840"/>
      <w:pgMar w:top="851" w:right="851" w:bottom="1134" w:left="851" w:header="567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3EB5" w14:textId="77777777" w:rsidR="007F2970" w:rsidRDefault="007F2970">
      <w:r>
        <w:separator/>
      </w:r>
    </w:p>
  </w:endnote>
  <w:endnote w:type="continuationSeparator" w:id="0">
    <w:p w14:paraId="2B96C517" w14:textId="77777777" w:rsidR="007F2970" w:rsidRDefault="007F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4AB" w14:textId="77777777" w:rsid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Pr="0033692F">
      <w:rPr>
        <w:rFonts w:ascii="Arial" w:hAnsi="Arial"/>
        <w:color w:val="000000"/>
        <w:sz w:val="14"/>
      </w:rPr>
      <w:t xml:space="preserve">Seite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PAGE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  <w:r w:rsidRPr="0033692F">
      <w:rPr>
        <w:rFonts w:ascii="Arial" w:hAnsi="Arial"/>
        <w:color w:val="000000"/>
        <w:sz w:val="14"/>
      </w:rPr>
      <w:t xml:space="preserve"> von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NUMPAGES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</w:p>
  <w:p w14:paraId="7720A14B" w14:textId="77777777" w:rsidR="00B229B0" w:rsidRP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6F4C45">
      <w:rPr>
        <w:rFonts w:ascii="Arial" w:hAnsi="Arial"/>
        <w:noProof/>
        <w:snapToGrid w:val="0"/>
        <w:sz w:val="12"/>
        <w:lang w:eastAsia="de-DE"/>
      </w:rPr>
      <w:t>Dokument1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>
      <w:rPr>
        <w:rFonts w:ascii="Arial" w:hAnsi="Arial"/>
        <w:snapToGrid w:val="0"/>
        <w:sz w:val="12"/>
      </w:rPr>
      <w:tab/>
      <w:t>V01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C269" w14:textId="77777777" w:rsidR="00C948EB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="00C948EB" w:rsidRPr="0033692F">
      <w:rPr>
        <w:rFonts w:ascii="Arial" w:hAnsi="Arial"/>
        <w:color w:val="000000"/>
        <w:sz w:val="14"/>
      </w:rPr>
      <w:t xml:space="preserve">Seite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PAGE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1</w:t>
    </w:r>
    <w:r w:rsidR="00C948EB" w:rsidRPr="0033692F">
      <w:rPr>
        <w:rFonts w:ascii="Arial" w:hAnsi="Arial"/>
        <w:b/>
        <w:color w:val="000000"/>
        <w:sz w:val="14"/>
      </w:rPr>
      <w:fldChar w:fldCharType="end"/>
    </w:r>
    <w:r w:rsidR="00C948EB" w:rsidRPr="0033692F">
      <w:rPr>
        <w:rFonts w:ascii="Arial" w:hAnsi="Arial"/>
        <w:color w:val="000000"/>
        <w:sz w:val="14"/>
      </w:rPr>
      <w:t xml:space="preserve"> von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NUMPAGES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2</w:t>
    </w:r>
    <w:r w:rsidR="00C948EB" w:rsidRPr="0033692F">
      <w:rPr>
        <w:rFonts w:ascii="Arial" w:hAnsi="Arial"/>
        <w:b/>
        <w:color w:val="000000"/>
        <w:sz w:val="14"/>
      </w:rPr>
      <w:fldChar w:fldCharType="end"/>
    </w:r>
  </w:p>
  <w:p w14:paraId="3FA0E161" w14:textId="77777777" w:rsidR="0033692F" w:rsidRPr="00C948EB" w:rsidRDefault="00C948EB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6F4C45">
      <w:rPr>
        <w:rFonts w:ascii="Arial" w:hAnsi="Arial"/>
        <w:noProof/>
        <w:snapToGrid w:val="0"/>
        <w:sz w:val="12"/>
        <w:lang w:eastAsia="de-DE"/>
      </w:rPr>
      <w:t>Dokument1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 w:rsidR="00750AFC">
      <w:rPr>
        <w:rFonts w:ascii="Arial" w:hAnsi="Arial"/>
        <w:snapToGrid w:val="0"/>
        <w:sz w:val="12"/>
      </w:rPr>
      <w:tab/>
    </w:r>
    <w:r>
      <w:rPr>
        <w:rFonts w:ascii="Arial" w:hAnsi="Arial"/>
        <w:snapToGrid w:val="0"/>
        <w:sz w:val="12"/>
      </w:rPr>
      <w:t>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9A77" w14:textId="77777777" w:rsidR="007F2970" w:rsidRDefault="007F2970">
      <w:r>
        <w:separator/>
      </w:r>
    </w:p>
  </w:footnote>
  <w:footnote w:type="continuationSeparator" w:id="0">
    <w:p w14:paraId="19014CDA" w14:textId="77777777" w:rsidR="007F2970" w:rsidRDefault="007F2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D993" w14:textId="77777777" w:rsidR="00B229B0" w:rsidRDefault="009E6670">
    <w:pPr>
      <w:pStyle w:val="Kopfzeile"/>
    </w:pPr>
    <w:r>
      <w:rPr>
        <w:noProof/>
        <w:lang w:val="de-AT"/>
      </w:rPr>
      <w:drawing>
        <wp:anchor distT="0" distB="0" distL="114300" distR="114300" simplePos="0" relativeHeight="251657728" behindDoc="0" locked="0" layoutInCell="1" allowOverlap="1" wp14:anchorId="62188D66" wp14:editId="62F577EA">
          <wp:simplePos x="0" y="0"/>
          <wp:positionH relativeFrom="column">
            <wp:posOffset>-46355</wp:posOffset>
          </wp:positionH>
          <wp:positionV relativeFrom="paragraph">
            <wp:posOffset>-321945</wp:posOffset>
          </wp:positionV>
          <wp:extent cx="2120265" cy="810895"/>
          <wp:effectExtent l="0" t="0" r="0" b="8255"/>
          <wp:wrapNone/>
          <wp:docPr id="2" name="Bild 1" descr="m_logo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m_logo3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6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1CBF01" w14:textId="77777777" w:rsidR="0033692F" w:rsidRDefault="0033692F">
    <w:pPr>
      <w:pStyle w:val="Kopfzeile"/>
    </w:pPr>
  </w:p>
  <w:p w14:paraId="5FD88B10" w14:textId="77777777" w:rsidR="0033692F" w:rsidRDefault="0033692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3268"/>
    <w:multiLevelType w:val="hybridMultilevel"/>
    <w:tmpl w:val="D42AD3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458A5"/>
    <w:multiLevelType w:val="hybridMultilevel"/>
    <w:tmpl w:val="FD82F9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60CDB"/>
    <w:multiLevelType w:val="hybridMultilevel"/>
    <w:tmpl w:val="E2C8C0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517377">
    <w:abstractNumId w:val="0"/>
  </w:num>
  <w:num w:numId="2" w16cid:durableId="59985576">
    <w:abstractNumId w:val="1"/>
  </w:num>
  <w:num w:numId="3" w16cid:durableId="76083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5"/>
    <w:rsid w:val="0003616F"/>
    <w:rsid w:val="00112C63"/>
    <w:rsid w:val="001A5B9B"/>
    <w:rsid w:val="00233831"/>
    <w:rsid w:val="0032560B"/>
    <w:rsid w:val="0033692F"/>
    <w:rsid w:val="00350382"/>
    <w:rsid w:val="0039603D"/>
    <w:rsid w:val="003B469B"/>
    <w:rsid w:val="003C0F6F"/>
    <w:rsid w:val="003D0E73"/>
    <w:rsid w:val="004071C2"/>
    <w:rsid w:val="00457BBA"/>
    <w:rsid w:val="00461372"/>
    <w:rsid w:val="00490166"/>
    <w:rsid w:val="00494761"/>
    <w:rsid w:val="004A00BF"/>
    <w:rsid w:val="004B2806"/>
    <w:rsid w:val="005007E0"/>
    <w:rsid w:val="005E40E3"/>
    <w:rsid w:val="006F4C45"/>
    <w:rsid w:val="00750AFC"/>
    <w:rsid w:val="0076556C"/>
    <w:rsid w:val="007E18DF"/>
    <w:rsid w:val="007F2970"/>
    <w:rsid w:val="00813BCF"/>
    <w:rsid w:val="00831986"/>
    <w:rsid w:val="0084481D"/>
    <w:rsid w:val="00846ABE"/>
    <w:rsid w:val="00860141"/>
    <w:rsid w:val="00910512"/>
    <w:rsid w:val="009556E7"/>
    <w:rsid w:val="00986040"/>
    <w:rsid w:val="00991F5E"/>
    <w:rsid w:val="009E6670"/>
    <w:rsid w:val="00A101DF"/>
    <w:rsid w:val="00A32497"/>
    <w:rsid w:val="00A7494C"/>
    <w:rsid w:val="00B229B0"/>
    <w:rsid w:val="00B90F84"/>
    <w:rsid w:val="00B9112B"/>
    <w:rsid w:val="00C027BE"/>
    <w:rsid w:val="00C812D8"/>
    <w:rsid w:val="00C948EB"/>
    <w:rsid w:val="00CC4216"/>
    <w:rsid w:val="00D01A6E"/>
    <w:rsid w:val="00D60295"/>
    <w:rsid w:val="00DB63AF"/>
    <w:rsid w:val="00DD0320"/>
    <w:rsid w:val="00DD4F08"/>
    <w:rsid w:val="00DF3CC2"/>
    <w:rsid w:val="00EF5560"/>
    <w:rsid w:val="00F801D1"/>
    <w:rsid w:val="00FB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0B77C8"/>
  <w15:docId w15:val="{E108747A-0CFC-4637-BE51-03556073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berschrift2">
    <w:name w:val="heading 2"/>
    <w:basedOn w:val="Standard"/>
    <w:next w:val="Standard"/>
    <w:qFormat/>
    <w:pPr>
      <w:spacing w:before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next w:val="Standardeinzug"/>
    <w:qFormat/>
    <w:pPr>
      <w:ind w:left="354"/>
      <w:outlineLvl w:val="2"/>
    </w:pPr>
    <w:rPr>
      <w:b/>
      <w:sz w:val="24"/>
    </w:rPr>
  </w:style>
  <w:style w:type="paragraph" w:styleId="berschrift4">
    <w:name w:val="heading 4"/>
    <w:basedOn w:val="Standard"/>
    <w:next w:val="Standardeinzug"/>
    <w:qFormat/>
    <w:pPr>
      <w:ind w:left="354"/>
      <w:outlineLvl w:val="3"/>
    </w:pPr>
    <w:rPr>
      <w:sz w:val="24"/>
      <w:u w:val="single"/>
    </w:rPr>
  </w:style>
  <w:style w:type="paragraph" w:styleId="berschrift5">
    <w:name w:val="heading 5"/>
    <w:basedOn w:val="Standard"/>
    <w:next w:val="Standardeinzug"/>
    <w:qFormat/>
    <w:pPr>
      <w:ind w:left="708"/>
      <w:outlineLvl w:val="4"/>
    </w:pPr>
    <w:rPr>
      <w:b/>
    </w:rPr>
  </w:style>
  <w:style w:type="paragraph" w:styleId="berschrift6">
    <w:name w:val="heading 6"/>
    <w:basedOn w:val="Standard"/>
    <w:next w:val="Standardeinzug"/>
    <w:qFormat/>
    <w:pPr>
      <w:ind w:left="708"/>
      <w:outlineLvl w:val="5"/>
    </w:pPr>
    <w:rPr>
      <w:u w:val="single"/>
    </w:rPr>
  </w:style>
  <w:style w:type="paragraph" w:styleId="berschrift7">
    <w:name w:val="heading 7"/>
    <w:basedOn w:val="Standard"/>
    <w:next w:val="Standardeinzug"/>
    <w:qFormat/>
    <w:pPr>
      <w:ind w:left="708"/>
      <w:outlineLvl w:val="6"/>
    </w:pPr>
    <w:rPr>
      <w:i/>
    </w:rPr>
  </w:style>
  <w:style w:type="paragraph" w:styleId="berschrift8">
    <w:name w:val="heading 8"/>
    <w:basedOn w:val="Standard"/>
    <w:next w:val="Standardeinzug"/>
    <w:qFormat/>
    <w:pPr>
      <w:ind w:left="708"/>
      <w:outlineLvl w:val="7"/>
    </w:pPr>
    <w:rPr>
      <w:i/>
    </w:rPr>
  </w:style>
  <w:style w:type="paragraph" w:styleId="berschrift9">
    <w:name w:val="heading 9"/>
    <w:basedOn w:val="Standard"/>
    <w:next w:val="Standardeinzug"/>
    <w:qFormat/>
    <w:pPr>
      <w:ind w:left="708"/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semiHidden/>
    <w:pPr>
      <w:ind w:left="708"/>
    </w:pPr>
  </w:style>
  <w:style w:type="paragraph" w:styleId="Verzeichnis2">
    <w:name w:val="toc 2"/>
    <w:basedOn w:val="Standard"/>
    <w:next w:val="Standard"/>
    <w:semiHidden/>
    <w:pPr>
      <w:tabs>
        <w:tab w:val="left" w:leader="dot" w:pos="8646"/>
        <w:tab w:val="right" w:pos="9072"/>
      </w:tabs>
      <w:ind w:left="709" w:right="850"/>
    </w:pPr>
  </w:style>
  <w:style w:type="paragraph" w:styleId="Verzeichnis1">
    <w:name w:val="toc 1"/>
    <w:basedOn w:val="Standard"/>
    <w:next w:val="Standard"/>
    <w:semiHidden/>
    <w:pPr>
      <w:tabs>
        <w:tab w:val="left" w:leader="dot" w:pos="8646"/>
        <w:tab w:val="right" w:pos="9072"/>
      </w:tabs>
      <w:ind w:right="850"/>
    </w:pPr>
  </w:style>
  <w:style w:type="paragraph" w:styleId="Fuzeile">
    <w:name w:val="footer"/>
    <w:basedOn w:val="Standard"/>
    <w:semiHidden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styleId="Listenabsatz">
    <w:name w:val="List Paragraph"/>
    <w:basedOn w:val="Standard"/>
    <w:uiPriority w:val="34"/>
    <w:qFormat/>
    <w:rsid w:val="00036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183090506\Downloads\DA_Projektbesprechungs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5144B3B9FD9F4E8701BAB6558735A5" ma:contentTypeVersion="0" ma:contentTypeDescription="Ein neues Dokument erstellen." ma:contentTypeScope="" ma:versionID="9393479d6a6d45adedf00bebaa25070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2bd01e21625bbc79f8a4c86ce04ce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1A9666-B194-4889-8CB9-7EDCF5C972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64FF83-F662-4AAA-AE3E-6331343F3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9E39C9-FB21-4B05-B054-07CC972A64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DA_Projektbesprechungsprotokoll.dotx</Template>
  <TotalTime>0</TotalTime>
  <Pages>1</Pages>
  <Words>244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Projektbesprechung_Vorlage</vt:lpstr>
    </vt:vector>
  </TitlesOfParts>
  <Company>AUCOTEC AG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Projektbesprechung_Vorlage</dc:title>
  <dc:creator>admins</dc:creator>
  <cp:lastModifiedBy>Lukas Peter Sumann (5AHEL)</cp:lastModifiedBy>
  <cp:revision>12</cp:revision>
  <cp:lastPrinted>2014-04-11T09:05:00Z</cp:lastPrinted>
  <dcterms:created xsi:type="dcterms:W3CDTF">2024-10-08T07:37:00Z</dcterms:created>
  <dcterms:modified xsi:type="dcterms:W3CDTF">2025-04-02T21:23:00Z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0x010100F65144B3B9FD9F4E8701BAB6558735A5</vt:lpwstr>
  </property>
</Properties>
</file>