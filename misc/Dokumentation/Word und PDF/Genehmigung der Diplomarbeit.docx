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B880F" w14:textId="77777777" w:rsidR="00613B7C" w:rsidRDefault="00BB05AD" w:rsidP="00783C06">
      <w:pPr>
        <w:pStyle w:val="Titel"/>
      </w:pPr>
      <w:sdt>
        <w:sdtPr>
          <w:alias w:val="Titel"/>
          <w:tag w:val=""/>
          <w:id w:val="-385418357"/>
          <w:placeholder>
            <w:docPart w:val="3C92B0E8EFEC47FA9C80274C50D26855"/>
          </w:placeholder>
          <w:dataBinding w:prefixMappings="xmlns:ns0='http://purl.org/dc/elements/1.1/' xmlns:ns1='http://schemas.openxmlformats.org/package/2006/metadata/core-properties' " w:xpath="/ns1:coreProperties[1]/ns0:title[1]" w:storeItemID="{6C3C8BC8-F283-45AE-878A-BAB7291924A1}"/>
          <w:text/>
        </w:sdtPr>
        <w:sdtEndPr/>
        <w:sdtContent>
          <w:r w:rsidR="0022353C" w:rsidRPr="0027392E">
            <w:t>Genehmigung der Diplomarbeit</w:t>
          </w:r>
        </w:sdtContent>
      </w:sdt>
    </w:p>
    <w:p w14:paraId="52AF5C0C" w14:textId="40010AD6" w:rsidR="00783C06" w:rsidRDefault="00783C06" w:rsidP="00783C06">
      <w:pPr>
        <w:pStyle w:val="Untertitel"/>
      </w:pPr>
      <w:r>
        <w:t>Vorbereitete Textblöcke zur Eingabe in die</w:t>
      </w:r>
      <w:r w:rsidR="000D3205">
        <w:t xml:space="preserve"> Diplomarbeitsdatenbank (SJ </w:t>
      </w:r>
      <w:r w:rsidR="003D3B54">
        <w:t>24/25</w:t>
      </w:r>
      <w:r>
        <w:t>)</w:t>
      </w:r>
      <w:r>
        <w:rPr>
          <w:rStyle w:val="Funotenzeichen"/>
        </w:rPr>
        <w:footnoteReference w:id="1"/>
      </w:r>
    </w:p>
    <w:p w14:paraId="2C6B25D5" w14:textId="77777777" w:rsidR="00B604B7" w:rsidRDefault="00B604B7" w:rsidP="00B604B7">
      <w:r>
        <w:t>Verwenden sie dieses Dokument zur Erstellung der geeigneten Einreichtexte. Legen sie das Dokument zur leichteren Zusammenarbeit</w:t>
      </w:r>
      <w:r w:rsidR="000D3205">
        <w:t xml:space="preserve"> (Teammitglieder und Betreuer)</w:t>
      </w:r>
      <w:r>
        <w:t xml:space="preserve"> in der von ihnen eing</w:t>
      </w:r>
      <w:r w:rsidR="000D3205">
        <w:t xml:space="preserve">erichteten DA-SharePoint-Gruppe </w:t>
      </w:r>
      <w:r>
        <w:t>ab.</w:t>
      </w:r>
    </w:p>
    <w:p w14:paraId="25971E51" w14:textId="77777777" w:rsidR="00C7503C" w:rsidRDefault="00C7503C" w:rsidP="00B604B7">
      <w:r>
        <w:t xml:space="preserve">Die Anzahl der Wörter bzw. der Zeichen </w:t>
      </w:r>
      <w:r w:rsidR="00F912AB">
        <w:t xml:space="preserve">(mit Leerzeichen) </w:t>
      </w:r>
      <w:r>
        <w:t>können einfach über den Menüpunkt „Überprüfen</w:t>
      </w:r>
      <w:r>
        <w:sym w:font="Wingdings" w:char="F0E0"/>
      </w:r>
      <w:r>
        <w:t xml:space="preserve">Wörter zählen“ </w:t>
      </w:r>
      <w:r w:rsidR="00F912AB">
        <w:t xml:space="preserve">oder links Unten bei </w:t>
      </w:r>
      <w:r w:rsidR="00F912AB" w:rsidRPr="00F912AB">
        <w:rPr>
          <w:i/>
          <w:iCs/>
        </w:rPr>
        <w:t>xxx Wörter</w:t>
      </w:r>
      <w:r w:rsidR="00F912AB">
        <w:t xml:space="preserve"> </w:t>
      </w:r>
      <w:r>
        <w:t>ermittelt werden.</w:t>
      </w:r>
    </w:p>
    <w:p w14:paraId="3172DD46" w14:textId="77777777" w:rsidR="1F1041E2" w:rsidRDefault="1F1041E2" w:rsidP="1F1041E2">
      <w:pPr>
        <w:pStyle w:val="berschrift1"/>
      </w:pPr>
      <w:r w:rsidRPr="1F1041E2">
        <w:t>Grundinformationen</w:t>
      </w:r>
    </w:p>
    <w:tbl>
      <w:tblPr>
        <w:tblStyle w:val="Tabellenraster"/>
        <w:tblW w:w="9060" w:type="dxa"/>
        <w:tblLook w:val="04A0" w:firstRow="1" w:lastRow="0" w:firstColumn="1" w:lastColumn="0" w:noHBand="0" w:noVBand="1"/>
        <w:tblCaption w:val=""/>
        <w:tblDescription w:val=""/>
      </w:tblPr>
      <w:tblGrid>
        <w:gridCol w:w="2190"/>
        <w:gridCol w:w="6870"/>
      </w:tblGrid>
      <w:tr w:rsidR="1F1041E2" w14:paraId="082BBBB6" w14:textId="77777777" w:rsidTr="0E042D8E">
        <w:tc>
          <w:tcPr>
            <w:tcW w:w="2190" w:type="dxa"/>
          </w:tcPr>
          <w:p w14:paraId="1E9F83B9" w14:textId="77777777" w:rsidR="1F1041E2" w:rsidRDefault="1F1041E2" w:rsidP="1F1041E2">
            <w:r>
              <w:t>Titel der DA</w:t>
            </w:r>
          </w:p>
        </w:tc>
        <w:tc>
          <w:tcPr>
            <w:tcW w:w="6870" w:type="dxa"/>
          </w:tcPr>
          <w:p w14:paraId="688D1A02" w14:textId="7FB15F33" w:rsidR="1F1041E2" w:rsidRDefault="004801B5" w:rsidP="1F1041E2">
            <w:r>
              <w:t xml:space="preserve">EventInsight </w:t>
            </w:r>
          </w:p>
        </w:tc>
      </w:tr>
      <w:tr w:rsidR="1F1041E2" w14:paraId="248A6D88" w14:textId="77777777" w:rsidTr="0E042D8E">
        <w:tc>
          <w:tcPr>
            <w:tcW w:w="2190" w:type="dxa"/>
          </w:tcPr>
          <w:p w14:paraId="10CCE7B2" w14:textId="77777777" w:rsidR="1F1041E2" w:rsidRDefault="1F1041E2" w:rsidP="1F1041E2">
            <w:r>
              <w:t>Kurztitel der DA</w:t>
            </w:r>
          </w:p>
        </w:tc>
        <w:tc>
          <w:tcPr>
            <w:tcW w:w="6870" w:type="dxa"/>
          </w:tcPr>
          <w:p w14:paraId="1FE16272" w14:textId="77777777" w:rsidR="1F1041E2" w:rsidRDefault="1F1041E2" w:rsidP="1F1041E2">
            <w:r>
              <w:t>&lt;bei Bedarf&gt;</w:t>
            </w:r>
          </w:p>
        </w:tc>
      </w:tr>
      <w:tr w:rsidR="0E042D8E" w14:paraId="3063C6EC" w14:textId="77777777" w:rsidTr="0E042D8E">
        <w:tc>
          <w:tcPr>
            <w:tcW w:w="2190" w:type="dxa"/>
          </w:tcPr>
          <w:p w14:paraId="6D98C422" w14:textId="77777777" w:rsidR="0E042D8E" w:rsidRDefault="0E042D8E" w:rsidP="0E042D8E">
            <w:r w:rsidRPr="0E042D8E">
              <w:t>Verordneter, spätester Abgabetermin</w:t>
            </w:r>
          </w:p>
        </w:tc>
        <w:tc>
          <w:tcPr>
            <w:tcW w:w="6870" w:type="dxa"/>
          </w:tcPr>
          <w:p w14:paraId="18A9425E" w14:textId="0D10D4DB" w:rsidR="0E042D8E" w:rsidRDefault="00C1536D" w:rsidP="000D3205">
            <w:r>
              <w:t>04.04</w:t>
            </w:r>
            <w:r w:rsidR="00AB7352">
              <w:t>.</w:t>
            </w:r>
            <w:r w:rsidR="004801B5">
              <w:t>202</w:t>
            </w:r>
            <w:r w:rsidR="00BB05AD">
              <w:t>5</w:t>
            </w:r>
          </w:p>
        </w:tc>
      </w:tr>
      <w:tr w:rsidR="0E042D8E" w14:paraId="06F2D6BA" w14:textId="77777777" w:rsidTr="0E042D8E">
        <w:tc>
          <w:tcPr>
            <w:tcW w:w="2190" w:type="dxa"/>
          </w:tcPr>
          <w:p w14:paraId="7ED31D1A" w14:textId="77777777" w:rsidR="0E042D8E" w:rsidRDefault="0E042D8E" w:rsidP="0E042D8E">
            <w:r w:rsidRPr="0E042D8E">
              <w:t>Typ</w:t>
            </w:r>
          </w:p>
        </w:tc>
        <w:tc>
          <w:tcPr>
            <w:tcW w:w="6870" w:type="dxa"/>
          </w:tcPr>
          <w:p w14:paraId="041078B1" w14:textId="77777777" w:rsidR="0E042D8E" w:rsidRDefault="0E042D8E" w:rsidP="0E042D8E">
            <w:r>
              <w:t>Diplomarbeit</w:t>
            </w:r>
          </w:p>
        </w:tc>
      </w:tr>
    </w:tbl>
    <w:p w14:paraId="2D24486E" w14:textId="77777777" w:rsidR="00B604B7" w:rsidRDefault="00B604B7" w:rsidP="00B604B7">
      <w:pPr>
        <w:pStyle w:val="berschrift1"/>
      </w:pPr>
      <w:r>
        <w:t>Projektteam</w:t>
      </w:r>
      <w:r w:rsidR="00C0176D">
        <w:t xml:space="preserve"> (Arbeitsaufwand)</w:t>
      </w:r>
    </w:p>
    <w:tbl>
      <w:tblPr>
        <w:tblStyle w:val="Tabellenraster"/>
        <w:tblW w:w="8779" w:type="dxa"/>
        <w:tblLook w:val="04A0" w:firstRow="1" w:lastRow="0" w:firstColumn="1" w:lastColumn="0" w:noHBand="0" w:noVBand="1"/>
      </w:tblPr>
      <w:tblGrid>
        <w:gridCol w:w="2122"/>
        <w:gridCol w:w="3969"/>
        <w:gridCol w:w="941"/>
        <w:gridCol w:w="1747"/>
      </w:tblGrid>
      <w:tr w:rsidR="00B604B7" w14:paraId="6FB7BEDF" w14:textId="77777777" w:rsidTr="0078591E">
        <w:tc>
          <w:tcPr>
            <w:tcW w:w="2122" w:type="dxa"/>
          </w:tcPr>
          <w:p w14:paraId="63FB79E7" w14:textId="77777777" w:rsidR="00B604B7" w:rsidRPr="00B604B7" w:rsidRDefault="00B604B7" w:rsidP="00B604B7">
            <w:pPr>
              <w:rPr>
                <w:b/>
              </w:rPr>
            </w:pPr>
            <w:r w:rsidRPr="00B604B7">
              <w:rPr>
                <w:b/>
              </w:rPr>
              <w:t>Name</w:t>
            </w:r>
          </w:p>
        </w:tc>
        <w:tc>
          <w:tcPr>
            <w:tcW w:w="3969" w:type="dxa"/>
          </w:tcPr>
          <w:p w14:paraId="418079DF" w14:textId="77777777" w:rsidR="00B604B7" w:rsidRPr="00B604B7" w:rsidRDefault="00B604B7" w:rsidP="00B604B7">
            <w:pPr>
              <w:rPr>
                <w:b/>
              </w:rPr>
            </w:pPr>
            <w:r w:rsidRPr="00B604B7">
              <w:rPr>
                <w:b/>
              </w:rPr>
              <w:t>Individuelle Themenstellung</w:t>
            </w:r>
          </w:p>
        </w:tc>
        <w:tc>
          <w:tcPr>
            <w:tcW w:w="941" w:type="dxa"/>
          </w:tcPr>
          <w:p w14:paraId="78D02983" w14:textId="77777777" w:rsidR="00B604B7" w:rsidRPr="00B604B7" w:rsidRDefault="00B604B7" w:rsidP="00B604B7">
            <w:pPr>
              <w:rPr>
                <w:b/>
              </w:rPr>
            </w:pPr>
            <w:r w:rsidRPr="00B604B7">
              <w:rPr>
                <w:b/>
              </w:rPr>
              <w:t>Klasse</w:t>
            </w:r>
          </w:p>
        </w:tc>
        <w:tc>
          <w:tcPr>
            <w:tcW w:w="1747" w:type="dxa"/>
          </w:tcPr>
          <w:p w14:paraId="64D58E0F" w14:textId="77777777" w:rsidR="00B604B7" w:rsidRPr="00B604B7" w:rsidRDefault="00B604B7" w:rsidP="00B604B7">
            <w:pPr>
              <w:rPr>
                <w:b/>
              </w:rPr>
            </w:pPr>
            <w:r w:rsidRPr="00B604B7">
              <w:rPr>
                <w:b/>
              </w:rPr>
              <w:t>Arbeitsaufwand</w:t>
            </w:r>
          </w:p>
        </w:tc>
      </w:tr>
      <w:tr w:rsidR="00B604B7" w14:paraId="6567DB38" w14:textId="77777777" w:rsidTr="0078591E">
        <w:tc>
          <w:tcPr>
            <w:tcW w:w="2122" w:type="dxa"/>
          </w:tcPr>
          <w:p w14:paraId="772260A7" w14:textId="64D855E7" w:rsidR="00B604B7" w:rsidRDefault="004801B5" w:rsidP="00B604B7">
            <w:r>
              <w:t>Maximilian Lindner</w:t>
            </w:r>
          </w:p>
        </w:tc>
        <w:tc>
          <w:tcPr>
            <w:tcW w:w="3969" w:type="dxa"/>
          </w:tcPr>
          <w:p w14:paraId="7CE2D961" w14:textId="64D85396" w:rsidR="00B604B7" w:rsidRDefault="00DA2B4B" w:rsidP="0078591E">
            <w:r>
              <w:t>Admin UI + Loginportal</w:t>
            </w:r>
          </w:p>
        </w:tc>
        <w:tc>
          <w:tcPr>
            <w:tcW w:w="941" w:type="dxa"/>
          </w:tcPr>
          <w:p w14:paraId="25BA620A" w14:textId="2D57C23E" w:rsidR="00B604B7" w:rsidRDefault="00AB7352" w:rsidP="00AB7352">
            <w:r>
              <w:t>5</w:t>
            </w:r>
            <w:r w:rsidR="004801B5">
              <w:t>AHEL</w:t>
            </w:r>
          </w:p>
        </w:tc>
        <w:tc>
          <w:tcPr>
            <w:tcW w:w="1747" w:type="dxa"/>
          </w:tcPr>
          <w:p w14:paraId="7A4FE096" w14:textId="14109A86" w:rsidR="00B604B7" w:rsidRDefault="004801B5" w:rsidP="00B604B7">
            <w:r>
              <w:t>160</w:t>
            </w:r>
            <w:r w:rsidR="00B604B7">
              <w:t xml:space="preserve"> h</w:t>
            </w:r>
          </w:p>
        </w:tc>
      </w:tr>
      <w:tr w:rsidR="00B604B7" w14:paraId="6225A6E0" w14:textId="77777777" w:rsidTr="0078591E">
        <w:tc>
          <w:tcPr>
            <w:tcW w:w="2122" w:type="dxa"/>
          </w:tcPr>
          <w:p w14:paraId="5C51CF94" w14:textId="3739DC7B" w:rsidR="00B604B7" w:rsidRDefault="004801B5" w:rsidP="00B604B7">
            <w:r>
              <w:t>Lukas Sumann</w:t>
            </w:r>
          </w:p>
        </w:tc>
        <w:tc>
          <w:tcPr>
            <w:tcW w:w="3969" w:type="dxa"/>
          </w:tcPr>
          <w:p w14:paraId="4995519B" w14:textId="08E21AF5" w:rsidR="00B604B7" w:rsidRDefault="004801B5" w:rsidP="00B604B7">
            <w:r>
              <w:t xml:space="preserve">RaceMap + </w:t>
            </w:r>
            <w:r w:rsidR="00DA2B4B">
              <w:t>User UI</w:t>
            </w:r>
          </w:p>
        </w:tc>
        <w:tc>
          <w:tcPr>
            <w:tcW w:w="941" w:type="dxa"/>
          </w:tcPr>
          <w:p w14:paraId="00689648" w14:textId="62974029" w:rsidR="00B604B7" w:rsidRDefault="00AB7352" w:rsidP="00B604B7">
            <w:r>
              <w:t>5</w:t>
            </w:r>
            <w:r w:rsidR="004801B5">
              <w:t>AHEL</w:t>
            </w:r>
          </w:p>
        </w:tc>
        <w:tc>
          <w:tcPr>
            <w:tcW w:w="1747" w:type="dxa"/>
          </w:tcPr>
          <w:p w14:paraId="4759FC02" w14:textId="77777777" w:rsidR="00B604B7" w:rsidRDefault="00AB7352" w:rsidP="00B604B7">
            <w:r>
              <w:t>16</w:t>
            </w:r>
            <w:r w:rsidR="00B604B7">
              <w:t>0 h</w:t>
            </w:r>
          </w:p>
        </w:tc>
      </w:tr>
    </w:tbl>
    <w:p w14:paraId="597FD8E8" w14:textId="77777777" w:rsidR="00E56DD9" w:rsidRDefault="00E56DD9" w:rsidP="00E56DD9">
      <w:pPr>
        <w:pStyle w:val="berschrift1"/>
      </w:pPr>
      <w:r>
        <w:t>Ausgangslage</w:t>
      </w:r>
      <w:r w:rsidR="00FA2DFE">
        <w:t xml:space="preserve"> [400 Zeichen]</w:t>
      </w:r>
    </w:p>
    <w:p w14:paraId="18B12DF3" w14:textId="77D88992" w:rsidR="00783C06" w:rsidRDefault="00881BBE" w:rsidP="00E56DD9">
      <w:r>
        <w:t>Über die Zeitmessungssoft- und Hardware der Firma RaceResult werden Daten einer Veranstaltung erfasst</w:t>
      </w:r>
      <w:r w:rsidR="00414502">
        <w:t>. Diese Daten erlauben uns, unsere Berechnungen zu machen</w:t>
      </w:r>
      <w:r>
        <w:t xml:space="preserve">. </w:t>
      </w:r>
      <w:r w:rsidR="00DA2B4B">
        <w:t>Über den Sommer wurden Besprechungen getätigt in welchen der Arbeitsablauf besprochen wurde. Zu Beginn soll eine Technologierecherche erfolgen, bei welcher sich auf eine JavaScript Bibliothek geeignet wird (React.js, Vue.js, etc.).</w:t>
      </w:r>
    </w:p>
    <w:p w14:paraId="4BBBE5F7" w14:textId="26840B3E" w:rsidR="00596560" w:rsidRDefault="00C0176D" w:rsidP="00596560">
      <w:pPr>
        <w:pStyle w:val="berschrift1"/>
      </w:pPr>
      <w:r>
        <w:t xml:space="preserve">Untersuchungsanliegen </w:t>
      </w:r>
      <w:r w:rsidR="003D3B54">
        <w:t>der individuellen Themenstellung</w:t>
      </w:r>
      <w:r w:rsidR="00E56DD9">
        <w:t>/ (Diplomarbeit/Abschlussarbeit-Teilthemen)</w:t>
      </w:r>
      <w:r w:rsidR="00FA2DFE">
        <w:t xml:space="preserve"> [800 Zeichen]</w:t>
      </w:r>
    </w:p>
    <w:p w14:paraId="432705F7" w14:textId="77777777" w:rsidR="00B276B0" w:rsidRDefault="00B276B0" w:rsidP="00B276B0">
      <w:r w:rsidRPr="00B276B0">
        <w:rPr>
          <w:b/>
          <w:bCs/>
        </w:rPr>
        <w:t>Maximilian Wolf Leopold Lindner:</w:t>
      </w:r>
      <w:r>
        <w:br/>
        <w:t>Untersuchung und Auswahl von JavaScript-Bibliotheken zur Gestaltung der Admin UI. Diese UI ermöglicht Veranstaltern, die Website für Endnutzer anzupassen, Informationen bereitzustellen und eine GPX-Datei für die RaceMap einzufügen.</w:t>
      </w:r>
    </w:p>
    <w:p w14:paraId="5487288C" w14:textId="7B116AE0" w:rsidR="00B276B0" w:rsidRDefault="00B276B0" w:rsidP="00B276B0">
      <w:r w:rsidRPr="00B276B0">
        <w:rPr>
          <w:b/>
          <w:bCs/>
        </w:rPr>
        <w:t>Lukas Peter Sumann:</w:t>
      </w:r>
      <w:r>
        <w:br/>
        <w:t>Analyse der SimplyAPI von RaceResult zur Verarbeitung von Renn-Daten wie Zeiten und Namen. Implementierung einer GPX-Strecke auf der Website sowie Berechnung und Visualisierung aktueller Positionen der Sportler basierend auf Durchschnittsgeschwindigkeiten in Echtzeit.</w:t>
      </w:r>
    </w:p>
    <w:p w14:paraId="663E197F" w14:textId="7764FC5E" w:rsidR="00B276B0" w:rsidRDefault="00B276B0" w:rsidP="00B276B0"/>
    <w:p w14:paraId="78329D2D" w14:textId="77777777" w:rsidR="00B276B0" w:rsidRDefault="00B276B0" w:rsidP="00B276B0"/>
    <w:p w14:paraId="734382AF" w14:textId="77777777" w:rsidR="00E56DD9" w:rsidRDefault="00E56DD9" w:rsidP="00E56DD9">
      <w:pPr>
        <w:pStyle w:val="berschrift1"/>
      </w:pPr>
      <w:r>
        <w:lastRenderedPageBreak/>
        <w:t>Zielsetzung</w:t>
      </w:r>
      <w:r w:rsidR="00FA2DFE">
        <w:t xml:space="preserve"> [400 Zeichen]</w:t>
      </w:r>
    </w:p>
    <w:p w14:paraId="4433B0F2" w14:textId="77777777" w:rsidR="00B276B0" w:rsidRDefault="00B276B0" w:rsidP="00E56DD9">
      <w:r>
        <w:t>Ziel ist es, Veranstaltern die Möglichkeit zu geben, mit Teilnehmern zu kommunizieren und sie über kurzfristige Änderungen zu informieren. EventInsight soll Live-Ergebnisse anzeigen, und die RaceMap bietet eine Karte zur Unterhaltung und Verfolgung der Sportler in Echtzeit.</w:t>
      </w:r>
    </w:p>
    <w:p w14:paraId="1CA55008" w14:textId="0826666A" w:rsidR="00E56DD9" w:rsidRDefault="00E56DD9" w:rsidP="00E56DD9">
      <w:r w:rsidRPr="00E56DD9">
        <w:rPr>
          <w:rStyle w:val="berschrift1Zchn"/>
        </w:rPr>
        <w:t xml:space="preserve">Geplantes Ergebnis der </w:t>
      </w:r>
      <w:r w:rsidR="00C0176D">
        <w:rPr>
          <w:rStyle w:val="berschrift1Zchn"/>
        </w:rPr>
        <w:t>Prüfungskandidatin/des Prüfungskandidaten</w:t>
      </w:r>
      <w:r w:rsidR="00FA2DFE">
        <w:rPr>
          <w:rStyle w:val="berschrift1Zchn"/>
        </w:rPr>
        <w:t xml:space="preserve"> [400 Zeichen]</w:t>
      </w:r>
    </w:p>
    <w:p w14:paraId="6244D102" w14:textId="77777777" w:rsidR="00B276B0" w:rsidRDefault="00B276B0" w:rsidP="00B276B0">
      <w:r>
        <w:t>Das Admin UI ermöglicht die Anmeldung und Verwaltung von Veranstaltungsinhalten, einschließlich der Gestaltung der Website und dem Einfügen der GPX-Datei für die RaceMap.</w:t>
      </w:r>
    </w:p>
    <w:p w14:paraId="051314EB" w14:textId="6D9E979F" w:rsidR="00B276B0" w:rsidRDefault="00B276B0" w:rsidP="00B276B0">
      <w:r w:rsidRPr="00B276B0">
        <w:rPr>
          <w:b/>
          <w:bCs/>
        </w:rPr>
        <w:t>Lukas Sumann:</w:t>
      </w:r>
      <w:r>
        <w:br/>
        <w:t>Auf der EventInsight-Website (User UI) sind die vom Admin vorgenommenen Änderungen sichtbar. Zudem wird eine Karte bereitgestellt, auf der die ungefähren Positionen der Sportler basierend auf den errechneten Geschwindigkeiten nachverfolgt werden können.</w:t>
      </w:r>
    </w:p>
    <w:p w14:paraId="7E98E8C8" w14:textId="77777777" w:rsidR="00E56DD9" w:rsidRDefault="00E56DD9" w:rsidP="00E56DD9">
      <w:pPr>
        <w:pStyle w:val="berschrift1"/>
      </w:pPr>
      <w:r>
        <w:t>Meilensteine</w:t>
      </w:r>
    </w:p>
    <w:p w14:paraId="54872EF2" w14:textId="77777777" w:rsidR="007220D0" w:rsidRDefault="007220D0" w:rsidP="007220D0">
      <w:pPr>
        <w:pStyle w:val="Listenabsatz"/>
        <w:numPr>
          <w:ilvl w:val="0"/>
          <w:numId w:val="1"/>
        </w:numPr>
        <w:rPr>
          <w:rStyle w:val="normaltextrun"/>
        </w:rPr>
      </w:pPr>
      <w:r>
        <w:t xml:space="preserve">07.10.2024 Ende Startphase - </w:t>
      </w:r>
      <w:r>
        <w:rPr>
          <w:rStyle w:val="normaltextrun"/>
        </w:rPr>
        <w:t>Pflichtenheft fertiggestellt</w:t>
      </w:r>
    </w:p>
    <w:p w14:paraId="6120D759" w14:textId="77777777" w:rsidR="007220D0" w:rsidRDefault="007220D0" w:rsidP="007220D0">
      <w:pPr>
        <w:pStyle w:val="Listenabsatz"/>
        <w:numPr>
          <w:ilvl w:val="0"/>
          <w:numId w:val="1"/>
        </w:numPr>
        <w:rPr>
          <w:rStyle w:val="normaltextrun"/>
        </w:rPr>
      </w:pPr>
      <w:r>
        <w:t xml:space="preserve">25.11.2024 Ende Iteration 2 - </w:t>
      </w:r>
      <w:r>
        <w:rPr>
          <w:rStyle w:val="normaltextrun"/>
        </w:rPr>
        <w:t>Erster Prototyp fertiggestellt</w:t>
      </w:r>
    </w:p>
    <w:p w14:paraId="43F25E94" w14:textId="77777777" w:rsidR="007220D0" w:rsidRDefault="007220D0" w:rsidP="007220D0">
      <w:pPr>
        <w:pStyle w:val="Listenabsatz"/>
        <w:numPr>
          <w:ilvl w:val="0"/>
          <w:numId w:val="1"/>
        </w:numPr>
      </w:pPr>
      <w:r>
        <w:t xml:space="preserve">27.01.2025 Ende Iteration 3 - </w:t>
      </w:r>
      <w:r>
        <w:rPr>
          <w:rStyle w:val="normaltextrun"/>
        </w:rPr>
        <w:t>Zweiter Prototyp fertiggestellt (Erfüllung der Mindestanforderungen)</w:t>
      </w:r>
      <w:r>
        <w:rPr>
          <w:rStyle w:val="eop"/>
        </w:rPr>
        <w:t> </w:t>
      </w:r>
    </w:p>
    <w:p w14:paraId="44232729" w14:textId="77777777" w:rsidR="007220D0" w:rsidRDefault="007220D0" w:rsidP="007220D0">
      <w:pPr>
        <w:pStyle w:val="Listenabsatz"/>
        <w:numPr>
          <w:ilvl w:val="0"/>
          <w:numId w:val="1"/>
        </w:numPr>
      </w:pPr>
      <w:r>
        <w:t xml:space="preserve">10.03.2025 Ende Iteration 4 - </w:t>
      </w:r>
      <w:r w:rsidRPr="00FD39EF">
        <w:t>Finaler Prototyp mit gesamtem Leistungsspektrum fertiggestellt</w:t>
      </w:r>
    </w:p>
    <w:p w14:paraId="13A2301B" w14:textId="15368FDF" w:rsidR="007220D0" w:rsidRDefault="00881BBE" w:rsidP="007220D0">
      <w:pPr>
        <w:pStyle w:val="Listenabsatz"/>
        <w:numPr>
          <w:ilvl w:val="0"/>
          <w:numId w:val="1"/>
        </w:numPr>
        <w:rPr>
          <w:rStyle w:val="normaltextrun"/>
        </w:rPr>
      </w:pPr>
      <w:r>
        <w:t>04</w:t>
      </w:r>
      <w:r w:rsidR="007220D0">
        <w:t>.0</w:t>
      </w:r>
      <w:r>
        <w:t>4</w:t>
      </w:r>
      <w:r w:rsidR="007220D0">
        <w:t>.2025 Ende Iteration 5 - Abschlusspräsentation und Projektvorführung</w:t>
      </w:r>
    </w:p>
    <w:p w14:paraId="396F78E3" w14:textId="77777777" w:rsidR="00881BBE" w:rsidRDefault="00881BBE" w:rsidP="000545AE"/>
    <w:p w14:paraId="1C32EAFA" w14:textId="2ACADA7E" w:rsidR="00881BBE" w:rsidRDefault="000545AE" w:rsidP="00B276B0">
      <w:pPr>
        <w:pStyle w:val="berschrift1"/>
      </w:pPr>
      <w:r w:rsidRPr="000545AE">
        <w:t>Individuelle Themenstellungen der Vor</w:t>
      </w:r>
      <w:r>
        <w:t>projekt- und Startphase</w:t>
      </w:r>
    </w:p>
    <w:p w14:paraId="64D049BE" w14:textId="77777777" w:rsidR="00881BBE" w:rsidRDefault="00881BBE" w:rsidP="00881BBE">
      <w:pPr>
        <w:rPr>
          <w:lang w:val="en-US"/>
        </w:rPr>
      </w:pPr>
      <w:r>
        <w:rPr>
          <w:lang w:val="en-US"/>
        </w:rPr>
        <w:t>Maximilian Wolf Leopold Lindner:</w:t>
      </w:r>
    </w:p>
    <w:p w14:paraId="25A9D9E3" w14:textId="77777777" w:rsidR="00881BBE" w:rsidRDefault="00881BBE" w:rsidP="00881BBE">
      <w:pPr>
        <w:rPr>
          <w:lang w:val="en-US"/>
        </w:rPr>
      </w:pPr>
      <w:r>
        <w:rPr>
          <w:lang w:val="en-US"/>
        </w:rPr>
        <w:t>Admin UI + Loginportal</w:t>
      </w:r>
    </w:p>
    <w:p w14:paraId="0018A778" w14:textId="77777777" w:rsidR="00881BBE" w:rsidRDefault="00881BBE" w:rsidP="00881BBE">
      <w:r w:rsidRPr="00596560">
        <w:t xml:space="preserve">Es soll auf der </w:t>
      </w:r>
      <w:r>
        <w:t>EventInsight Website die Möglichkeit für Veranstalter und anderen Befugte einer Sportveranstaltung bestehen, sich per Loginportal auf der Admin Seite der jeweiligen Veranstaltung anzumelden.</w:t>
      </w:r>
    </w:p>
    <w:p w14:paraId="0AEE39BA" w14:textId="5B4A56A5" w:rsidR="00881BBE" w:rsidRDefault="00881BBE" w:rsidP="00881BBE">
      <w:r>
        <w:t>In jenem Admin UI können Informationen, Sponsoren, sowie Live-Zeiten der Sportler eingetragen werden, welche schließlich für den Endnutzer (Zuschauer, Sportler, etc.) sichtbar sind. Weiters kann eine GPX Datei der Strecke eingefügt werden, auf welcher die Messstellen der Zwischenzeiten eingetragen sind um die RaceMap (Karte mit Laufstrecke und Live-Standort der Sportler) für den jeweiligen Bewerb zu nutzen.</w:t>
      </w:r>
    </w:p>
    <w:p w14:paraId="19A49DE7" w14:textId="77777777" w:rsidR="00881BBE" w:rsidRDefault="00881BBE" w:rsidP="009D2709"/>
    <w:p w14:paraId="299F3490" w14:textId="77777777" w:rsidR="00881BBE" w:rsidRPr="003D3B54" w:rsidRDefault="00881BBE" w:rsidP="00881BBE">
      <w:r w:rsidRPr="003D3B54">
        <w:t xml:space="preserve">Lukas Peter Sumann: </w:t>
      </w:r>
    </w:p>
    <w:p w14:paraId="5BB02E7C" w14:textId="77777777" w:rsidR="00881BBE" w:rsidRDefault="00881BBE" w:rsidP="00881BBE">
      <w:r w:rsidRPr="00596560">
        <w:t>RaceMap + User UI:</w:t>
      </w:r>
    </w:p>
    <w:p w14:paraId="10F43167" w14:textId="77777777" w:rsidR="00881BBE" w:rsidRDefault="00881BBE" w:rsidP="00881BBE">
      <w:r>
        <w:t xml:space="preserve">Mit den Zwischenzeiten der Sportler, sowie den Abstand dieser Messstellen wird die durchschnittliche Geschwindigkeit des Sportlers errechnet, wodurch prognostiziert werden kann wo sich dieser in etwa befindet. Die errechneten Positionen sollen für den Endnutzer auf der Website sichtbar sein. </w:t>
      </w:r>
    </w:p>
    <w:p w14:paraId="583A92C7" w14:textId="6E92673F" w:rsidR="000545AE" w:rsidRPr="00FD39EF" w:rsidRDefault="00881BBE" w:rsidP="000545AE">
      <w:r>
        <w:lastRenderedPageBreak/>
        <w:t>Das User UI soll entwickelt werden, auf welchen die Daten des Admin UI eingesehen werden können</w:t>
      </w:r>
      <w:r w:rsidR="00AC400C">
        <w:t>.</w:t>
      </w:r>
    </w:p>
    <w:sectPr w:rsidR="000545AE" w:rsidRPr="00FD39EF">
      <w:footerReference w:type="defaul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CD00A" w14:textId="77777777" w:rsidR="004801B5" w:rsidRDefault="004801B5" w:rsidP="00783C06">
      <w:pPr>
        <w:spacing w:after="0" w:line="240" w:lineRule="auto"/>
      </w:pPr>
      <w:r>
        <w:separator/>
      </w:r>
    </w:p>
  </w:endnote>
  <w:endnote w:type="continuationSeparator" w:id="0">
    <w:p w14:paraId="094C9673" w14:textId="77777777" w:rsidR="004801B5" w:rsidRDefault="004801B5" w:rsidP="00783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E920B" w14:textId="648A11F1" w:rsidR="0022353C" w:rsidRDefault="001F49FD">
    <w:pPr>
      <w:pStyle w:val="Fuzeile"/>
    </w:pPr>
    <w:r>
      <w:t xml:space="preserve">Betreuer: </w:t>
    </w:r>
    <w:r w:rsidR="00596560">
      <w:t>Alexander Rodiga</w:t>
    </w:r>
    <w:r w:rsidR="0022353C">
      <w:ptab w:relativeTo="margin" w:alignment="center" w:leader="none"/>
    </w:r>
    <w:r w:rsidR="0022353C">
      <w:ptab w:relativeTo="margin" w:alignment="right" w:leader="none"/>
    </w:r>
    <w:r>
      <w:t xml:space="preserve">Klasse: </w:t>
    </w:r>
    <w:r w:rsidR="00596560">
      <w:t>5AHEL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6C7C4" w14:textId="77777777" w:rsidR="004801B5" w:rsidRDefault="004801B5" w:rsidP="00783C06">
      <w:pPr>
        <w:spacing w:after="0" w:line="240" w:lineRule="auto"/>
      </w:pPr>
      <w:r>
        <w:separator/>
      </w:r>
    </w:p>
  </w:footnote>
  <w:footnote w:type="continuationSeparator" w:id="0">
    <w:p w14:paraId="0BAAFAAC" w14:textId="77777777" w:rsidR="004801B5" w:rsidRDefault="004801B5" w:rsidP="00783C06">
      <w:pPr>
        <w:spacing w:after="0" w:line="240" w:lineRule="auto"/>
      </w:pPr>
      <w:r>
        <w:continuationSeparator/>
      </w:r>
    </w:p>
  </w:footnote>
  <w:footnote w:id="1">
    <w:p w14:paraId="31C75B3C" w14:textId="77777777" w:rsidR="00783C06" w:rsidRDefault="00783C06">
      <w:pPr>
        <w:pStyle w:val="Funotentext"/>
      </w:pPr>
      <w:r>
        <w:rPr>
          <w:rStyle w:val="Funotenzeichen"/>
        </w:rPr>
        <w:footnoteRef/>
      </w:r>
      <w:r>
        <w:t xml:space="preserve"> </w:t>
      </w:r>
      <w:r w:rsidRPr="00783C06">
        <w:t>https://diplomarbeiten.berufsbildendeschulen.at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275E7E"/>
    <w:multiLevelType w:val="multilevel"/>
    <w:tmpl w:val="B7527788"/>
    <w:lvl w:ilvl="0">
      <w:start w:val="3"/>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 w15:restartNumberingAfterBreak="0">
    <w:nsid w:val="6D7A354E"/>
    <w:multiLevelType w:val="hybridMultilevel"/>
    <w:tmpl w:val="7822269A"/>
    <w:lvl w:ilvl="0" w:tplc="FFFFFFF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abstractNumId w:val="1"/>
  </w:num>
  <w:num w:numId="2">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AT" w:vendorID="64" w:dllVersion="6" w:nlCheck="1" w:checkStyle="0"/>
  <w:activeWritingStyle w:appName="MSWord" w:lang="de-AT" w:vendorID="64" w:dllVersion="0" w:nlCheck="1" w:checkStyle="0"/>
  <w:activeWritingStyle w:appName="MSWord" w:lang="de-DE" w:vendorID="64" w:dllVersion="0" w:nlCheck="1" w:checkStyle="0"/>
  <w:activeWritingStyle w:appName="MSWord" w:lang="de-AT" w:vendorID="64" w:dllVersion="4096" w:nlCheck="1" w:checkStyle="0"/>
  <w:activeWritingStyle w:appName="MSWord" w:lang="de-DE" w:vendorID="64" w:dllVersion="4096" w:nlCheck="1" w:checkStyle="0"/>
  <w:activeWritingStyle w:appName="MSWord" w:lang="en-US" w:vendorID="64" w:dllVersion="4096" w:nlCheck="1" w:checkStyle="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1B5"/>
    <w:rsid w:val="000374DE"/>
    <w:rsid w:val="000545AE"/>
    <w:rsid w:val="00071483"/>
    <w:rsid w:val="000D3205"/>
    <w:rsid w:val="000E0734"/>
    <w:rsid w:val="00157E84"/>
    <w:rsid w:val="001F49FD"/>
    <w:rsid w:val="00220770"/>
    <w:rsid w:val="0022353C"/>
    <w:rsid w:val="0024485E"/>
    <w:rsid w:val="003300E2"/>
    <w:rsid w:val="0036041A"/>
    <w:rsid w:val="0039286F"/>
    <w:rsid w:val="003C6DB5"/>
    <w:rsid w:val="003D3B54"/>
    <w:rsid w:val="00414502"/>
    <w:rsid w:val="004801B5"/>
    <w:rsid w:val="00556CB7"/>
    <w:rsid w:val="00596560"/>
    <w:rsid w:val="00613B7C"/>
    <w:rsid w:val="00621682"/>
    <w:rsid w:val="006D090E"/>
    <w:rsid w:val="00713AE3"/>
    <w:rsid w:val="007220D0"/>
    <w:rsid w:val="00734628"/>
    <w:rsid w:val="007512DF"/>
    <w:rsid w:val="00783C06"/>
    <w:rsid w:val="0078591E"/>
    <w:rsid w:val="00785C26"/>
    <w:rsid w:val="00881BBE"/>
    <w:rsid w:val="008E082A"/>
    <w:rsid w:val="0097793E"/>
    <w:rsid w:val="00994225"/>
    <w:rsid w:val="009D2709"/>
    <w:rsid w:val="009E137E"/>
    <w:rsid w:val="00A67375"/>
    <w:rsid w:val="00A75AA2"/>
    <w:rsid w:val="00AB7352"/>
    <w:rsid w:val="00AC400C"/>
    <w:rsid w:val="00B276B0"/>
    <w:rsid w:val="00B604B7"/>
    <w:rsid w:val="00BB05AD"/>
    <w:rsid w:val="00C0176D"/>
    <w:rsid w:val="00C1536D"/>
    <w:rsid w:val="00C24E0C"/>
    <w:rsid w:val="00C7503C"/>
    <w:rsid w:val="00CA3DAF"/>
    <w:rsid w:val="00CB554E"/>
    <w:rsid w:val="00CD0F43"/>
    <w:rsid w:val="00DA2B4B"/>
    <w:rsid w:val="00E56DD9"/>
    <w:rsid w:val="00E72BD1"/>
    <w:rsid w:val="00EC2E62"/>
    <w:rsid w:val="00EF3FAA"/>
    <w:rsid w:val="00F62EAE"/>
    <w:rsid w:val="00F90FEC"/>
    <w:rsid w:val="00F912AB"/>
    <w:rsid w:val="00FA2DFE"/>
    <w:rsid w:val="00FB26F3"/>
    <w:rsid w:val="00FD39EF"/>
    <w:rsid w:val="0E042D8E"/>
    <w:rsid w:val="1F1041E2"/>
    <w:rsid w:val="56240683"/>
    <w:rsid w:val="69C49CF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C6182"/>
  <w15:chartTrackingRefBased/>
  <w15:docId w15:val="{B32408D2-6C3F-4CF6-9306-DAF025389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D090E"/>
    <w:pPr>
      <w:keepNext/>
      <w:keepLines/>
      <w:spacing w:before="240" w:after="0"/>
      <w:outlineLvl w:val="0"/>
    </w:pPr>
    <w:rPr>
      <w:rFonts w:asciiTheme="majorHAnsi" w:eastAsiaTheme="majorEastAsia" w:hAnsiTheme="majorHAnsi" w:cstheme="majorBidi"/>
      <w:color w:val="2E74B5" w:themeColor="accent1" w:themeShade="BF"/>
      <w:sz w:val="28"/>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090E"/>
    <w:rPr>
      <w:rFonts w:asciiTheme="majorHAnsi" w:eastAsiaTheme="majorEastAsia" w:hAnsiTheme="majorHAnsi" w:cstheme="majorBidi"/>
      <w:color w:val="2E74B5" w:themeColor="accent1" w:themeShade="BF"/>
      <w:sz w:val="28"/>
      <w:szCs w:val="32"/>
    </w:rPr>
  </w:style>
  <w:style w:type="paragraph" w:styleId="Titel">
    <w:name w:val="Title"/>
    <w:basedOn w:val="Standard"/>
    <w:next w:val="Standard"/>
    <w:link w:val="TitelZchn"/>
    <w:uiPriority w:val="10"/>
    <w:qFormat/>
    <w:rsid w:val="00783C0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83C0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83C06"/>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783C06"/>
    <w:rPr>
      <w:rFonts w:eastAsiaTheme="minorEastAsia"/>
      <w:color w:val="5A5A5A" w:themeColor="text1" w:themeTint="A5"/>
      <w:spacing w:val="15"/>
    </w:rPr>
  </w:style>
  <w:style w:type="paragraph" w:styleId="Funotentext">
    <w:name w:val="footnote text"/>
    <w:basedOn w:val="Standard"/>
    <w:link w:val="FunotentextZchn"/>
    <w:uiPriority w:val="99"/>
    <w:semiHidden/>
    <w:unhideWhenUsed/>
    <w:rsid w:val="00783C06"/>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783C06"/>
    <w:rPr>
      <w:sz w:val="20"/>
      <w:szCs w:val="20"/>
    </w:rPr>
  </w:style>
  <w:style w:type="character" w:styleId="Funotenzeichen">
    <w:name w:val="footnote reference"/>
    <w:basedOn w:val="Absatz-Standardschriftart"/>
    <w:uiPriority w:val="99"/>
    <w:semiHidden/>
    <w:unhideWhenUsed/>
    <w:rsid w:val="00783C06"/>
    <w:rPr>
      <w:vertAlign w:val="superscript"/>
    </w:rPr>
  </w:style>
  <w:style w:type="paragraph" w:styleId="Listenabsatz">
    <w:name w:val="List Paragraph"/>
    <w:basedOn w:val="Standard"/>
    <w:uiPriority w:val="34"/>
    <w:qFormat/>
    <w:rsid w:val="00E56DD9"/>
    <w:pPr>
      <w:ind w:left="720"/>
      <w:contextualSpacing/>
    </w:pPr>
  </w:style>
  <w:style w:type="table" w:styleId="Tabellenraster">
    <w:name w:val="Table Grid"/>
    <w:basedOn w:val="NormaleTabelle"/>
    <w:uiPriority w:val="39"/>
    <w:rsid w:val="00B60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22353C"/>
    <w:rPr>
      <w:color w:val="808080"/>
    </w:rPr>
  </w:style>
  <w:style w:type="paragraph" w:styleId="Kopfzeile">
    <w:name w:val="header"/>
    <w:basedOn w:val="Standard"/>
    <w:link w:val="KopfzeileZchn"/>
    <w:uiPriority w:val="99"/>
    <w:unhideWhenUsed/>
    <w:rsid w:val="0022353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2353C"/>
  </w:style>
  <w:style w:type="paragraph" w:styleId="Fuzeile">
    <w:name w:val="footer"/>
    <w:basedOn w:val="Standard"/>
    <w:link w:val="FuzeileZchn"/>
    <w:uiPriority w:val="99"/>
    <w:unhideWhenUsed/>
    <w:rsid w:val="0022353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2353C"/>
  </w:style>
  <w:style w:type="character" w:customStyle="1" w:styleId="normaltextrun">
    <w:name w:val="normaltextrun"/>
    <w:basedOn w:val="Absatz-Standardschriftart"/>
    <w:rsid w:val="00FD39EF"/>
  </w:style>
  <w:style w:type="character" w:customStyle="1" w:styleId="eop">
    <w:name w:val="eop"/>
    <w:basedOn w:val="Absatz-Standardschriftart"/>
    <w:rsid w:val="00FD39EF"/>
  </w:style>
  <w:style w:type="paragraph" w:customStyle="1" w:styleId="paragraph">
    <w:name w:val="paragraph"/>
    <w:basedOn w:val="Standard"/>
    <w:rsid w:val="00FD39EF"/>
    <w:pPr>
      <w:spacing w:after="0" w:line="240" w:lineRule="auto"/>
    </w:pPr>
    <w:rPr>
      <w:rFonts w:ascii="Calibri" w:hAnsi="Calibri" w:cs="Calibri"/>
    </w:rPr>
  </w:style>
  <w:style w:type="paragraph" w:styleId="StandardWeb">
    <w:name w:val="Normal (Web)"/>
    <w:basedOn w:val="Standard"/>
    <w:uiPriority w:val="99"/>
    <w:semiHidden/>
    <w:unhideWhenUsed/>
    <w:rsid w:val="00B276B0"/>
    <w:pPr>
      <w:spacing w:before="100" w:beforeAutospacing="1" w:after="100" w:afterAutospacing="1" w:line="240" w:lineRule="auto"/>
    </w:pPr>
    <w:rPr>
      <w:rFonts w:ascii="Times New Roman" w:eastAsia="Times New Roman" w:hAnsi="Times New Roman" w:cs="Times New Roman"/>
      <w:sz w:val="24"/>
      <w:szCs w:val="24"/>
    </w:rPr>
  </w:style>
  <w:style w:type="character" w:styleId="Fett">
    <w:name w:val="Strong"/>
    <w:basedOn w:val="Absatz-Standardschriftart"/>
    <w:uiPriority w:val="22"/>
    <w:qFormat/>
    <w:rsid w:val="00B276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913766">
      <w:bodyDiv w:val="1"/>
      <w:marLeft w:val="0"/>
      <w:marRight w:val="0"/>
      <w:marTop w:val="0"/>
      <w:marBottom w:val="0"/>
      <w:divBdr>
        <w:top w:val="none" w:sz="0" w:space="0" w:color="auto"/>
        <w:left w:val="none" w:sz="0" w:space="0" w:color="auto"/>
        <w:bottom w:val="none" w:sz="0" w:space="0" w:color="auto"/>
        <w:right w:val="none" w:sz="0" w:space="0" w:color="auto"/>
      </w:divBdr>
    </w:div>
    <w:div w:id="650065203">
      <w:bodyDiv w:val="1"/>
      <w:marLeft w:val="0"/>
      <w:marRight w:val="0"/>
      <w:marTop w:val="0"/>
      <w:marBottom w:val="0"/>
      <w:divBdr>
        <w:top w:val="none" w:sz="0" w:space="0" w:color="auto"/>
        <w:left w:val="none" w:sz="0" w:space="0" w:color="auto"/>
        <w:bottom w:val="none" w:sz="0" w:space="0" w:color="auto"/>
        <w:right w:val="none" w:sz="0" w:space="0" w:color="auto"/>
      </w:divBdr>
    </w:div>
    <w:div w:id="730615222">
      <w:bodyDiv w:val="1"/>
      <w:marLeft w:val="0"/>
      <w:marRight w:val="0"/>
      <w:marTop w:val="0"/>
      <w:marBottom w:val="0"/>
      <w:divBdr>
        <w:top w:val="none" w:sz="0" w:space="0" w:color="auto"/>
        <w:left w:val="none" w:sz="0" w:space="0" w:color="auto"/>
        <w:bottom w:val="none" w:sz="0" w:space="0" w:color="auto"/>
        <w:right w:val="none" w:sz="0" w:space="0" w:color="auto"/>
      </w:divBdr>
    </w:div>
    <w:div w:id="915549609">
      <w:bodyDiv w:val="1"/>
      <w:marLeft w:val="0"/>
      <w:marRight w:val="0"/>
      <w:marTop w:val="0"/>
      <w:marBottom w:val="0"/>
      <w:divBdr>
        <w:top w:val="none" w:sz="0" w:space="0" w:color="auto"/>
        <w:left w:val="none" w:sz="0" w:space="0" w:color="auto"/>
        <w:bottom w:val="none" w:sz="0" w:space="0" w:color="auto"/>
        <w:right w:val="none" w:sz="0" w:space="0" w:color="auto"/>
      </w:divBdr>
    </w:div>
    <w:div w:id="184840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elfs\Daten\Programme\Microsoft\Office\Templates\RDP\SuS\DA_Genehmigung%20der%20Diplomarbe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C92B0E8EFEC47FA9C80274C50D26855"/>
        <w:category>
          <w:name w:val="Allgemein"/>
          <w:gallery w:val="placeholder"/>
        </w:category>
        <w:types>
          <w:type w:val="bbPlcHdr"/>
        </w:types>
        <w:behaviors>
          <w:behavior w:val="content"/>
        </w:behaviors>
        <w:guid w:val="{A60407D6-80F3-4C11-8C34-8C2DF8C7040E}"/>
      </w:docPartPr>
      <w:docPartBody>
        <w:p w:rsidR="008F5B5D" w:rsidRDefault="008F5B5D">
          <w:pPr>
            <w:pStyle w:val="3C92B0E8EFEC47FA9C80274C50D26855"/>
          </w:pPr>
          <w:r w:rsidRPr="007D31D6">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B5D"/>
    <w:rsid w:val="008F5B5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3C92B0E8EFEC47FA9C80274C50D26855">
    <w:name w:val="3C92B0E8EFEC47FA9C80274C50D268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2017-04-27T00:00:00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kument" ma:contentTypeID="0x010100F65144B3B9FD9F4E8701BAB6558735A5" ma:contentTypeVersion="0" ma:contentTypeDescription="Ein neues Dokument erstellen." ma:contentTypeScope="" ma:versionID="9393479d6a6d45adedf00bebaa25070a">
  <xsd:schema xmlns:xsd="http://www.w3.org/2001/XMLSchema" xmlns:xs="http://www.w3.org/2001/XMLSchema" xmlns:p="http://schemas.microsoft.com/office/2006/metadata/properties" targetNamespace="http://schemas.microsoft.com/office/2006/metadata/properties" ma:root="true" ma:fieldsID="92bd01e21625bbc79f8a4c86ce04ce0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B172C4-86EC-4679-B10C-B651A5EA9AC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5CE33E8-54FD-4273-9F96-2D307B2079DD}">
  <ds:schemaRefs>
    <ds:schemaRef ds:uri="http://schemas.openxmlformats.org/officeDocument/2006/bibliography"/>
  </ds:schemaRefs>
</ds:datastoreItem>
</file>

<file path=customXml/itemProps4.xml><?xml version="1.0" encoding="utf-8"?>
<ds:datastoreItem xmlns:ds="http://schemas.openxmlformats.org/officeDocument/2006/customXml" ds:itemID="{4876FAFB-084C-4613-A7E3-5358510258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99304BD6-9768-490D-A68D-09217B4DCF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DA_Genehmigung der Diplomarbeit.dotx</Template>
  <TotalTime>0</TotalTime>
  <Pages>3</Pages>
  <Words>588</Words>
  <Characters>3705</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Genehmigung der Diplomarbeit</vt:lpstr>
    </vt:vector>
  </TitlesOfParts>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Genehmigung der Diplomarbeit</dc:title>
  <dc:subject/>
  <dc:creator>admins</dc:creator>
  <cp:keywords/>
  <dc:description/>
  <cp:lastModifiedBy>Maximilian Wolf Lindner (5AHEL)</cp:lastModifiedBy>
  <cp:revision>9</cp:revision>
  <dcterms:created xsi:type="dcterms:W3CDTF">2024-09-09T06:15:00Z</dcterms:created>
  <dcterms:modified xsi:type="dcterms:W3CDTF">2024-09-10T07:51:00Z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0x010100F65144B3B9FD9F4E8701BAB6558735A5</vt:lpwstr>
  </property>
</Properties>
</file>